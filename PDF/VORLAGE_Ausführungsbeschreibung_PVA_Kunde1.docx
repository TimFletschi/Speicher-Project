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3F30" w14:textId="7DDF786F" w:rsidR="00793753" w:rsidRDefault="00B6481E" w:rsidP="00793753">
      <w:pPr>
        <w:pStyle w:val="berschrift1"/>
      </w:pPr>
      <w:r w:rsidRPr="00793753">
        <w:rPr>
          <w:sz w:val="40"/>
          <w:szCs w:val="40"/>
        </w:rPr>
        <w:t>Ausführungs</w:t>
      </w:r>
      <w:r w:rsidR="00213C8A" w:rsidRPr="00793753">
        <w:rPr>
          <w:sz w:val="40"/>
          <w:szCs w:val="40"/>
        </w:rPr>
        <w:t>beschreibung</w:t>
      </w:r>
      <w:r w:rsidRPr="00793753">
        <w:rPr>
          <w:sz w:val="40"/>
          <w:szCs w:val="40"/>
        </w:rPr>
        <w:t xml:space="preserve"> PV-Anlage</w:t>
      </w:r>
      <w:r w:rsidR="00213C8A">
        <w:rPr>
          <w:b w:val="0"/>
          <w:bCs/>
          <w:sz w:val="24"/>
          <w:szCs w:val="24"/>
        </w:rPr>
        <w:br/>
      </w:r>
      <w:r w:rsidR="00213C8A">
        <w:rPr>
          <w:b w:val="0"/>
          <w:bCs/>
          <w:sz w:val="24"/>
          <w:szCs w:val="24"/>
        </w:rPr>
        <w:br/>
      </w:r>
      <w:r w:rsidR="00793753" w:rsidRPr="007E2945">
        <w:t>Projektstandort</w:t>
      </w:r>
    </w:p>
    <w:tbl>
      <w:tblPr>
        <w:tblStyle w:val="Tabellenraster"/>
        <w:tblpPr w:leftFromText="141" w:rightFromText="141" w:vertAnchor="text" w:horzAnchor="margin" w:tblpY="212"/>
        <w:tblW w:w="5000" w:type="pct"/>
        <w:tblLook w:val="04A0" w:firstRow="1" w:lastRow="0" w:firstColumn="1" w:lastColumn="0" w:noHBand="0" w:noVBand="1"/>
      </w:tblPr>
      <w:tblGrid>
        <w:gridCol w:w="4393"/>
        <w:gridCol w:w="5095"/>
      </w:tblGrid>
      <w:tr w:rsidR="00793753" w14:paraId="21456A4F" w14:textId="77777777" w:rsidTr="006D3F91">
        <w:trPr>
          <w:trHeight w:val="558"/>
        </w:trPr>
        <w:tc>
          <w:tcPr>
            <w:tcW w:w="2315" w:type="pct"/>
          </w:tcPr>
          <w:p w14:paraId="55CEC331" w14:textId="77777777" w:rsidR="00793753" w:rsidRPr="00E37726" w:rsidRDefault="00793753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 xml:space="preserve">Adresse </w:t>
            </w:r>
          </w:p>
        </w:tc>
        <w:tc>
          <w:tcPr>
            <w:tcW w:w="2685" w:type="pct"/>
          </w:tcPr>
          <w:p w14:paraId="7D7C368B" w14:textId="4F33824C" w:rsidR="00793753" w:rsidRPr="00DA2EAD" w:rsidRDefault="00793753" w:rsidP="006D3F91">
            <w:pPr>
              <w:jc w:val="both"/>
              <w:rPr>
                <w:rFonts w:ascii="ES Build Neutral" w:hAnsi="ES Build Neutral"/>
                <w:sz w:val="20"/>
              </w:rPr>
            </w:pPr>
          </w:p>
        </w:tc>
      </w:tr>
    </w:tbl>
    <w:p w14:paraId="37683F47" w14:textId="77777777" w:rsidR="00A05B81" w:rsidRPr="00AB5BD4" w:rsidRDefault="00A05B81" w:rsidP="00A05B81">
      <w:pPr>
        <w:pStyle w:val="berschrift1"/>
      </w:pPr>
      <w:r w:rsidRPr="00AB5BD4">
        <w:t>Anlagenparameter</w:t>
      </w:r>
    </w:p>
    <w:tbl>
      <w:tblPr>
        <w:tblStyle w:val="Tabellenraster"/>
        <w:tblpPr w:leftFromText="141" w:rightFromText="141" w:vertAnchor="text" w:horzAnchor="margin" w:tblpY="212"/>
        <w:tblW w:w="5000" w:type="pct"/>
        <w:tblLook w:val="04A0" w:firstRow="1" w:lastRow="0" w:firstColumn="1" w:lastColumn="0" w:noHBand="0" w:noVBand="1"/>
      </w:tblPr>
      <w:tblGrid>
        <w:gridCol w:w="4393"/>
        <w:gridCol w:w="5095"/>
      </w:tblGrid>
      <w:tr w:rsidR="00A05B81" w14:paraId="2CDDF94D" w14:textId="77777777" w:rsidTr="006D3F91">
        <w:trPr>
          <w:trHeight w:val="567"/>
        </w:trPr>
        <w:tc>
          <w:tcPr>
            <w:tcW w:w="2315" w:type="pct"/>
          </w:tcPr>
          <w:p w14:paraId="35505791" w14:textId="376C08A6" w:rsidR="00A05B81" w:rsidRPr="00E37726" w:rsidRDefault="00A05B81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 w:rsidRPr="00E37726">
              <w:rPr>
                <w:rFonts w:ascii="ES Build Neutral" w:hAnsi="ES Build Neutral"/>
                <w:bCs/>
                <w:szCs w:val="22"/>
              </w:rPr>
              <w:t>Anlagengröße</w:t>
            </w:r>
            <w:r>
              <w:rPr>
                <w:rFonts w:ascii="ES Build Neutral" w:hAnsi="ES Build Neutral"/>
                <w:bCs/>
                <w:szCs w:val="22"/>
              </w:rPr>
              <w:t xml:space="preserve"> in kWp</w:t>
            </w:r>
          </w:p>
        </w:tc>
        <w:tc>
          <w:tcPr>
            <w:tcW w:w="2685" w:type="pct"/>
          </w:tcPr>
          <w:p w14:paraId="663C282B" w14:textId="01024591" w:rsidR="00A05B81" w:rsidRDefault="00A05B81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</w:p>
        </w:tc>
      </w:tr>
      <w:tr w:rsidR="00A05B81" w14:paraId="5782C34D" w14:textId="77777777" w:rsidTr="006D3F91">
        <w:trPr>
          <w:trHeight w:val="567"/>
        </w:trPr>
        <w:tc>
          <w:tcPr>
            <w:tcW w:w="2315" w:type="pct"/>
          </w:tcPr>
          <w:p w14:paraId="5AB1C63A" w14:textId="2F03C2D5" w:rsidR="00A05B81" w:rsidRPr="00E37726" w:rsidRDefault="00A05B81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Wechselrichter</w:t>
            </w:r>
          </w:p>
        </w:tc>
        <w:tc>
          <w:tcPr>
            <w:tcW w:w="2685" w:type="pct"/>
          </w:tcPr>
          <w:p w14:paraId="710E954E" w14:textId="5834EA02" w:rsidR="00A05B81" w:rsidRDefault="00A05B81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</w:p>
        </w:tc>
      </w:tr>
      <w:tr w:rsidR="00A05B81" w:rsidRPr="003F7334" w14:paraId="67D006A9" w14:textId="77777777" w:rsidTr="006D3F91">
        <w:trPr>
          <w:trHeight w:val="567"/>
        </w:trPr>
        <w:tc>
          <w:tcPr>
            <w:tcW w:w="2315" w:type="pct"/>
          </w:tcPr>
          <w:p w14:paraId="4E8B4573" w14:textId="405B5160" w:rsidR="00A05B81" w:rsidRPr="00E37726" w:rsidRDefault="00A05B81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 xml:space="preserve">Module </w:t>
            </w:r>
          </w:p>
        </w:tc>
        <w:tc>
          <w:tcPr>
            <w:tcW w:w="2685" w:type="pct"/>
          </w:tcPr>
          <w:p w14:paraId="4FF43CDF" w14:textId="655A672C" w:rsidR="00A05B81" w:rsidRPr="00267D25" w:rsidRDefault="00A05B81" w:rsidP="006D3F91">
            <w:pPr>
              <w:ind w:right="480"/>
              <w:rPr>
                <w:rFonts w:ascii="ES Build Neutral" w:hAnsi="ES Build Neutral"/>
                <w:bCs/>
                <w:szCs w:val="22"/>
                <w:lang w:val="en-US"/>
              </w:rPr>
            </w:pPr>
          </w:p>
        </w:tc>
      </w:tr>
      <w:tr w:rsidR="00A05B81" w14:paraId="439CE3E0" w14:textId="77777777" w:rsidTr="006D3F91">
        <w:trPr>
          <w:trHeight w:val="567"/>
        </w:trPr>
        <w:tc>
          <w:tcPr>
            <w:tcW w:w="2315" w:type="pct"/>
          </w:tcPr>
          <w:p w14:paraId="739DE762" w14:textId="42149C28" w:rsidR="00A05B81" w:rsidRDefault="00A05B81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Unterkonstruktion</w:t>
            </w:r>
          </w:p>
        </w:tc>
        <w:tc>
          <w:tcPr>
            <w:tcW w:w="2685" w:type="pct"/>
          </w:tcPr>
          <w:p w14:paraId="0BC29A0F" w14:textId="0FA22B3B" w:rsidR="00A05B81" w:rsidRDefault="00C839E5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proofErr w:type="spellStart"/>
            <w:r>
              <w:rPr>
                <w:rFonts w:ascii="ES Build Neutral" w:hAnsi="ES Build Neutral"/>
                <w:bCs/>
                <w:szCs w:val="22"/>
              </w:rPr>
              <w:t>Aerocompact</w:t>
            </w:r>
            <w:proofErr w:type="spellEnd"/>
            <w:r>
              <w:rPr>
                <w:rFonts w:ascii="ES Build Neutral" w:hAnsi="ES Build Neutral"/>
                <w:bCs/>
                <w:szCs w:val="22"/>
              </w:rPr>
              <w:t xml:space="preserve"> SN2plus</w:t>
            </w:r>
          </w:p>
        </w:tc>
      </w:tr>
      <w:tr w:rsidR="00AD1895" w14:paraId="5B4FF689" w14:textId="77777777" w:rsidTr="006D3F91">
        <w:trPr>
          <w:trHeight w:val="567"/>
        </w:trPr>
        <w:tc>
          <w:tcPr>
            <w:tcW w:w="2315" w:type="pct"/>
          </w:tcPr>
          <w:p w14:paraId="162D8C87" w14:textId="6E115D40" w:rsidR="00AD1895" w:rsidRDefault="00AD1895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Statische Prüfung Dachfläche</w:t>
            </w:r>
          </w:p>
        </w:tc>
        <w:tc>
          <w:tcPr>
            <w:tcW w:w="2685" w:type="pct"/>
          </w:tcPr>
          <w:p w14:paraId="6C74E3B1" w14:textId="4871D0DB" w:rsidR="00AD1895" w:rsidRDefault="00493970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Noch ausstehend</w:t>
            </w:r>
          </w:p>
        </w:tc>
      </w:tr>
      <w:tr w:rsidR="00AD1895" w14:paraId="735DC1DE" w14:textId="77777777" w:rsidTr="006D3F91">
        <w:trPr>
          <w:trHeight w:val="567"/>
        </w:trPr>
        <w:tc>
          <w:tcPr>
            <w:tcW w:w="2315" w:type="pct"/>
          </w:tcPr>
          <w:p w14:paraId="43F0A80B" w14:textId="2A9BED9E" w:rsidR="00AD1895" w:rsidRDefault="00AD1895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Zusage Netzanschluss</w:t>
            </w:r>
          </w:p>
        </w:tc>
        <w:tc>
          <w:tcPr>
            <w:tcW w:w="2685" w:type="pct"/>
          </w:tcPr>
          <w:p w14:paraId="026B8F1B" w14:textId="6E696C37" w:rsidR="00AD1895" w:rsidRDefault="00C839E5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offen</w:t>
            </w:r>
          </w:p>
        </w:tc>
      </w:tr>
      <w:tr w:rsidR="00102B45" w14:paraId="3F71872F" w14:textId="77777777" w:rsidTr="006D3F91">
        <w:trPr>
          <w:trHeight w:val="567"/>
        </w:trPr>
        <w:tc>
          <w:tcPr>
            <w:tcW w:w="2315" w:type="pct"/>
          </w:tcPr>
          <w:p w14:paraId="32D4D9B0" w14:textId="28D74531" w:rsidR="00102B45" w:rsidRDefault="00102B45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Wärmeentwicklung (WR)</w:t>
            </w:r>
          </w:p>
        </w:tc>
        <w:tc>
          <w:tcPr>
            <w:tcW w:w="2685" w:type="pct"/>
          </w:tcPr>
          <w:p w14:paraId="2AB01064" w14:textId="77777777" w:rsidR="00102B45" w:rsidRDefault="00102B45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</w:p>
        </w:tc>
      </w:tr>
      <w:tr w:rsidR="00102B45" w14:paraId="42E5F688" w14:textId="77777777" w:rsidTr="006D3F91">
        <w:trPr>
          <w:trHeight w:val="567"/>
        </w:trPr>
        <w:tc>
          <w:tcPr>
            <w:tcW w:w="2315" w:type="pct"/>
          </w:tcPr>
          <w:p w14:paraId="015BF6C6" w14:textId="03099BF4" w:rsidR="00102B45" w:rsidRDefault="00102B45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Geräuschentwicklung (WR) in dB</w:t>
            </w:r>
          </w:p>
        </w:tc>
        <w:tc>
          <w:tcPr>
            <w:tcW w:w="2685" w:type="pct"/>
          </w:tcPr>
          <w:p w14:paraId="4016B9E2" w14:textId="77777777" w:rsidR="00102B45" w:rsidRDefault="00102B45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</w:p>
        </w:tc>
      </w:tr>
    </w:tbl>
    <w:p w14:paraId="4ECC076E" w14:textId="20248E97" w:rsidR="009150C5" w:rsidRPr="00AB5BD4" w:rsidRDefault="009150C5" w:rsidP="009150C5">
      <w:pPr>
        <w:pStyle w:val="berschrift1"/>
      </w:pPr>
      <w:r>
        <w:t>Ansprechpartner</w:t>
      </w:r>
    </w:p>
    <w:tbl>
      <w:tblPr>
        <w:tblStyle w:val="Tabellenraster"/>
        <w:tblpPr w:leftFromText="141" w:rightFromText="141" w:vertAnchor="text" w:horzAnchor="margin" w:tblpY="212"/>
        <w:tblW w:w="5000" w:type="pct"/>
        <w:tblLook w:val="04A0" w:firstRow="1" w:lastRow="0" w:firstColumn="1" w:lastColumn="0" w:noHBand="0" w:noVBand="1"/>
      </w:tblPr>
      <w:tblGrid>
        <w:gridCol w:w="4393"/>
        <w:gridCol w:w="5095"/>
      </w:tblGrid>
      <w:tr w:rsidR="009150C5" w:rsidRPr="004D00F3" w14:paraId="774026C3" w14:textId="77777777" w:rsidTr="006D3F91">
        <w:trPr>
          <w:trHeight w:val="567"/>
        </w:trPr>
        <w:tc>
          <w:tcPr>
            <w:tcW w:w="2315" w:type="pct"/>
          </w:tcPr>
          <w:p w14:paraId="0445F569" w14:textId="4C9C649F" w:rsidR="009150C5" w:rsidRPr="00E37726" w:rsidRDefault="009150C5" w:rsidP="006D3F91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empact</w:t>
            </w:r>
          </w:p>
        </w:tc>
        <w:tc>
          <w:tcPr>
            <w:tcW w:w="2685" w:type="pct"/>
          </w:tcPr>
          <w:p w14:paraId="18927873" w14:textId="406F1F52" w:rsidR="00330CF0" w:rsidRDefault="001F1AE4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Ansprechpartner</w:t>
            </w:r>
            <w:r w:rsidR="009150C5">
              <w:rPr>
                <w:rFonts w:ascii="ES Build Neutral" w:hAnsi="ES Build Neutral"/>
                <w:bCs/>
                <w:szCs w:val="22"/>
              </w:rPr>
              <w:t>:</w:t>
            </w:r>
            <w:r w:rsidR="00655ACB">
              <w:rPr>
                <w:rFonts w:ascii="ES Build Neutral" w:hAnsi="ES Build Neutral"/>
                <w:bCs/>
                <w:szCs w:val="22"/>
              </w:rPr>
              <w:t xml:space="preserve"> </w:t>
            </w:r>
          </w:p>
          <w:p w14:paraId="7CD087E5" w14:textId="4FBBC46F" w:rsidR="009150C5" w:rsidRDefault="009150C5" w:rsidP="006D3F91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Telefon:</w:t>
            </w:r>
          </w:p>
          <w:p w14:paraId="0AE46695" w14:textId="5804F04F" w:rsidR="009150C5" w:rsidRPr="004D00F3" w:rsidRDefault="009150C5" w:rsidP="006D3F91">
            <w:pPr>
              <w:ind w:right="480"/>
              <w:rPr>
                <w:rFonts w:ascii="ES Build Neutral" w:hAnsi="ES Build Neutral"/>
                <w:bCs/>
                <w:szCs w:val="22"/>
                <w:lang w:val="fr-FR"/>
              </w:rPr>
            </w:pPr>
            <w:r w:rsidRPr="004D00F3">
              <w:rPr>
                <w:rFonts w:ascii="ES Build Neutral" w:hAnsi="ES Build Neutral"/>
                <w:bCs/>
                <w:szCs w:val="22"/>
                <w:lang w:val="fr-FR"/>
              </w:rPr>
              <w:t>Mail:</w:t>
            </w:r>
          </w:p>
        </w:tc>
      </w:tr>
      <w:tr w:rsidR="001F1AE4" w:rsidRPr="008D7EC9" w14:paraId="43A71F53" w14:textId="77777777" w:rsidTr="006D3F91">
        <w:trPr>
          <w:trHeight w:val="567"/>
        </w:trPr>
        <w:tc>
          <w:tcPr>
            <w:tcW w:w="2315" w:type="pct"/>
          </w:tcPr>
          <w:p w14:paraId="29614081" w14:textId="0B9530A9" w:rsidR="001F1AE4" w:rsidRPr="00E37726" w:rsidRDefault="001F1AE4" w:rsidP="001F1AE4">
            <w:pPr>
              <w:ind w:right="480"/>
              <w:jc w:val="both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Objektbetreuer (Kunde)</w:t>
            </w:r>
          </w:p>
        </w:tc>
        <w:tc>
          <w:tcPr>
            <w:tcW w:w="2685" w:type="pct"/>
          </w:tcPr>
          <w:p w14:paraId="02960303" w14:textId="7BA0DD65" w:rsidR="001F1AE4" w:rsidRDefault="001F1AE4" w:rsidP="001F1AE4">
            <w:pPr>
              <w:ind w:right="480"/>
              <w:rPr>
                <w:rFonts w:ascii="ES Build Neutral" w:hAnsi="ES Build Neutral"/>
                <w:bCs/>
                <w:szCs w:val="22"/>
              </w:rPr>
            </w:pPr>
            <w:r>
              <w:rPr>
                <w:rFonts w:ascii="ES Build Neutral" w:hAnsi="ES Build Neutral"/>
                <w:bCs/>
                <w:szCs w:val="22"/>
              </w:rPr>
              <w:t>Ansprechpartner:</w:t>
            </w:r>
            <w:r>
              <w:rPr>
                <w:rFonts w:ascii="ES Build Neutral" w:hAnsi="ES Build Neutral"/>
                <w:bCs/>
                <w:szCs w:val="22"/>
              </w:rPr>
              <w:br/>
              <w:t>Telefon:</w:t>
            </w:r>
            <w:r w:rsidR="00655ACB">
              <w:rPr>
                <w:rFonts w:ascii="ES Build Neutral" w:hAnsi="ES Build Neutral"/>
                <w:bCs/>
                <w:szCs w:val="22"/>
              </w:rPr>
              <w:t xml:space="preserve"> </w:t>
            </w:r>
          </w:p>
          <w:p w14:paraId="12F45D2C" w14:textId="6D46555D" w:rsidR="001F1AE4" w:rsidRPr="008D7EC9" w:rsidRDefault="001F1AE4" w:rsidP="001F1AE4">
            <w:pPr>
              <w:ind w:right="480"/>
              <w:rPr>
                <w:rFonts w:ascii="ES Build Neutral" w:hAnsi="ES Build Neutral"/>
                <w:bCs/>
                <w:szCs w:val="22"/>
                <w:lang w:val="en-US"/>
              </w:rPr>
            </w:pPr>
            <w:r w:rsidRPr="008D7EC9">
              <w:rPr>
                <w:rFonts w:ascii="ES Build Neutral" w:hAnsi="ES Build Neutral"/>
                <w:bCs/>
                <w:szCs w:val="22"/>
                <w:lang w:val="en-US"/>
              </w:rPr>
              <w:t>Mail:</w:t>
            </w:r>
          </w:p>
        </w:tc>
      </w:tr>
    </w:tbl>
    <w:p w14:paraId="05275698" w14:textId="6F168CF4" w:rsidR="00326E4B" w:rsidRPr="008D7EC9" w:rsidRDefault="00326E4B" w:rsidP="00F05318">
      <w:pPr>
        <w:jc w:val="center"/>
        <w:rPr>
          <w:rFonts w:ascii="ES Build Neutral" w:hAnsi="ES Build Neutral"/>
          <w:b/>
          <w:szCs w:val="22"/>
          <w:lang w:val="en-US"/>
        </w:rPr>
      </w:pPr>
    </w:p>
    <w:p w14:paraId="3AEF3365" w14:textId="186634E0" w:rsidR="00326E4B" w:rsidRPr="00B470AB" w:rsidRDefault="001F1AE4" w:rsidP="00DD7B23">
      <w:pPr>
        <w:pStyle w:val="berschrift1"/>
        <w:rPr>
          <w:bCs/>
          <w:sz w:val="20"/>
        </w:rPr>
      </w:pPr>
      <w:r>
        <w:lastRenderedPageBreak/>
        <w:t>Modulbelegung</w:t>
      </w:r>
      <w:r w:rsidR="00E65D68">
        <w:rPr>
          <w:bCs/>
          <w:sz w:val="20"/>
        </w:rPr>
        <w:tab/>
      </w:r>
      <w:r w:rsidR="00E65D68">
        <w:rPr>
          <w:bCs/>
          <w:sz w:val="20"/>
        </w:rPr>
        <w:tab/>
      </w:r>
      <w:r w:rsidR="00E65D68">
        <w:rPr>
          <w:bCs/>
          <w:sz w:val="20"/>
        </w:rPr>
        <w:tab/>
      </w:r>
      <w:r w:rsidR="00E65D68">
        <w:rPr>
          <w:bCs/>
          <w:sz w:val="20"/>
        </w:rPr>
        <w:tab/>
      </w:r>
      <w:r w:rsidR="00E65D68">
        <w:rPr>
          <w:bCs/>
          <w:sz w:val="20"/>
        </w:rPr>
        <w:tab/>
      </w:r>
      <w:r w:rsidR="00E57773">
        <w:rPr>
          <w:bCs/>
          <w:sz w:val="20"/>
        </w:rPr>
        <w:tab/>
      </w:r>
      <w:r w:rsidR="00E57773">
        <w:rPr>
          <w:bCs/>
          <w:sz w:val="20"/>
        </w:rPr>
        <w:tab/>
      </w:r>
      <w:r w:rsidR="00E57773">
        <w:rPr>
          <w:bCs/>
          <w:sz w:val="20"/>
        </w:rPr>
        <w:tab/>
      </w:r>
      <w:r w:rsidR="00E57773">
        <w:rPr>
          <w:bCs/>
          <w:sz w:val="20"/>
        </w:rPr>
        <w:tab/>
      </w:r>
      <w:r w:rsidR="00E57773">
        <w:rPr>
          <w:bCs/>
          <w:sz w:val="20"/>
        </w:rPr>
        <w:tab/>
      </w:r>
    </w:p>
    <w:p w14:paraId="6DC2C882" w14:textId="2B7A849B" w:rsidR="00E14C76" w:rsidRPr="00087C40" w:rsidRDefault="00DD7B23" w:rsidP="00087C40">
      <w:pPr>
        <w:spacing w:after="0"/>
        <w:ind w:left="2552" w:right="480" w:hanging="2552"/>
        <w:jc w:val="both"/>
        <w:rPr>
          <w:rFonts w:ascii="ES Build Neutral" w:hAnsi="ES Build Neutral"/>
          <w:bCs/>
          <w:szCs w:val="22"/>
        </w:rPr>
      </w:pPr>
      <w:r w:rsidRPr="00DD7B23">
        <w:rPr>
          <w:rFonts w:ascii="ES Build Neutral" w:hAnsi="ES Build Neutral"/>
          <w:bCs/>
          <w:noProof/>
          <w:szCs w:val="22"/>
        </w:rPr>
        <w:drawing>
          <wp:inline distT="0" distB="0" distL="0" distR="0" wp14:anchorId="163E0095" wp14:editId="75F35C10">
            <wp:extent cx="5121471" cy="3492500"/>
            <wp:effectExtent l="0" t="0" r="3175" b="0"/>
            <wp:docPr id="1243427617" name="Grafik 1" descr="Ein Bild, das Screenshot, Rechteck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7617" name="Grafik 1" descr="Ein Bild, das Screenshot, Rechteck, Tex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614" cy="34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E59" w14:textId="49DFB587" w:rsidR="006F27B8" w:rsidRPr="004525E9" w:rsidRDefault="00E14C76" w:rsidP="004525E9">
      <w:r w:rsidRPr="00492094">
        <w:rPr>
          <w:rFonts w:ascii="ES Build Neutral" w:hAnsi="ES Build Neutral" w:cstheme="majorHAnsi"/>
          <w:i/>
          <w:iCs/>
          <w:szCs w:val="22"/>
        </w:rPr>
        <w:t>Abb</w:t>
      </w:r>
      <w:r>
        <w:rPr>
          <w:rFonts w:ascii="ES Build Neutral" w:hAnsi="ES Build Neutral" w:cstheme="majorHAnsi"/>
          <w:i/>
          <w:iCs/>
          <w:szCs w:val="22"/>
        </w:rPr>
        <w:t xml:space="preserve">. Gebäude </w:t>
      </w:r>
      <w:r w:rsidRPr="00D80DF7">
        <w:rPr>
          <w:rFonts w:ascii="ES Build Neutral" w:hAnsi="ES Build Neutral"/>
          <w:i/>
          <w:iCs/>
        </w:rPr>
        <w:t>Draufsicht</w:t>
      </w:r>
      <w:r w:rsidR="00E65D68">
        <w:rPr>
          <w:rFonts w:ascii="ES Build Neutral" w:hAnsi="ES Build Neutral"/>
          <w:i/>
          <w:iCs/>
        </w:rPr>
        <w:t>, Modulbelegung</w:t>
      </w:r>
    </w:p>
    <w:p w14:paraId="4041506B" w14:textId="6BF89359" w:rsidR="003B1AAE" w:rsidRPr="00B470AB" w:rsidRDefault="00AA709B" w:rsidP="003B1AAE">
      <w:pPr>
        <w:pStyle w:val="berschrift1"/>
        <w:rPr>
          <w:bCs/>
          <w:sz w:val="20"/>
        </w:rPr>
      </w:pPr>
      <w:r>
        <w:t>Installationsort</w:t>
      </w:r>
      <w:r w:rsidR="00AC7BCF">
        <w:t xml:space="preserve"> Wechselrichter</w:t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  <w:r w:rsidR="003B1AAE">
        <w:rPr>
          <w:bCs/>
          <w:sz w:val="20"/>
        </w:rPr>
        <w:tab/>
      </w:r>
    </w:p>
    <w:sdt>
      <w:sdtPr>
        <w:rPr>
          <w:rFonts w:ascii="ES Build Neutral" w:hAnsi="ES Build Neutral"/>
          <w:bCs/>
          <w:szCs w:val="22"/>
        </w:rPr>
        <w:id w:val="1122506428"/>
        <w:picture/>
      </w:sdtPr>
      <w:sdtContent>
        <w:p w14:paraId="24B6FAE1" w14:textId="77777777" w:rsidR="003B1AAE" w:rsidRPr="00087C40" w:rsidRDefault="003B1AAE" w:rsidP="003B1AAE">
          <w:pPr>
            <w:spacing w:after="0"/>
            <w:ind w:left="2552" w:right="480" w:hanging="2552"/>
            <w:jc w:val="both"/>
            <w:rPr>
              <w:rFonts w:ascii="ES Build Neutral" w:hAnsi="ES Build Neutral"/>
              <w:bCs/>
              <w:szCs w:val="22"/>
            </w:rPr>
          </w:pPr>
          <w:r>
            <w:rPr>
              <w:rFonts w:ascii="ES Build Neutral" w:hAnsi="ES Build Neutral"/>
              <w:bCs/>
              <w:noProof/>
              <w:szCs w:val="22"/>
            </w:rPr>
            <w:drawing>
              <wp:inline distT="0" distB="0" distL="0" distR="0" wp14:anchorId="526E91DB" wp14:editId="397EFBB6">
                <wp:extent cx="2357437" cy="3143250"/>
                <wp:effectExtent l="0" t="0" r="5080" b="0"/>
                <wp:docPr id="1982621183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621183" name="Bild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7437" cy="314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2FE720A" w14:textId="14E875DB" w:rsidR="003B1AAE" w:rsidRPr="00DD7B23" w:rsidRDefault="003B1AAE" w:rsidP="00DD7B23">
      <w:r w:rsidRPr="00492094">
        <w:rPr>
          <w:rFonts w:ascii="ES Build Neutral" w:hAnsi="ES Build Neutral" w:cstheme="majorHAnsi"/>
          <w:i/>
          <w:iCs/>
          <w:szCs w:val="22"/>
        </w:rPr>
        <w:t>Abb</w:t>
      </w:r>
      <w:r>
        <w:rPr>
          <w:rFonts w:ascii="ES Build Neutral" w:hAnsi="ES Build Neutral" w:cstheme="majorHAnsi"/>
          <w:i/>
          <w:iCs/>
          <w:szCs w:val="22"/>
        </w:rPr>
        <w:t xml:space="preserve">. </w:t>
      </w:r>
      <w:r w:rsidR="00AA709B">
        <w:rPr>
          <w:rFonts w:ascii="ES Build Neutral" w:hAnsi="ES Build Neutral" w:cstheme="majorHAnsi"/>
          <w:i/>
          <w:iCs/>
          <w:szCs w:val="22"/>
        </w:rPr>
        <w:t>Install</w:t>
      </w:r>
      <w:r w:rsidR="00F829D8">
        <w:rPr>
          <w:rFonts w:ascii="ES Build Neutral" w:hAnsi="ES Build Neutral" w:cstheme="majorHAnsi"/>
          <w:i/>
          <w:iCs/>
          <w:szCs w:val="22"/>
        </w:rPr>
        <w:t>ationsstandort Wechselrichte</w:t>
      </w:r>
    </w:p>
    <w:p w14:paraId="28F0CC82" w14:textId="49F64166" w:rsidR="00F829D8" w:rsidRPr="00B470AB" w:rsidRDefault="00F829D8" w:rsidP="00F829D8">
      <w:pPr>
        <w:pStyle w:val="berschrift1"/>
        <w:rPr>
          <w:bCs/>
          <w:sz w:val="20"/>
        </w:rPr>
      </w:pPr>
      <w:r>
        <w:lastRenderedPageBreak/>
        <w:t>Installationsort PV-Unterverteilung</w:t>
      </w:r>
      <w:r>
        <w:rPr>
          <w:bCs/>
          <w:sz w:val="20"/>
        </w:rPr>
        <w:tab/>
      </w:r>
      <w:r>
        <w:rPr>
          <w:bCs/>
          <w:sz w:val="20"/>
        </w:rPr>
        <w:tab/>
      </w:r>
      <w:r>
        <w:rPr>
          <w:bCs/>
          <w:sz w:val="20"/>
        </w:rPr>
        <w:tab/>
      </w:r>
      <w:r>
        <w:rPr>
          <w:bCs/>
          <w:sz w:val="20"/>
        </w:rPr>
        <w:tab/>
      </w:r>
      <w:r>
        <w:rPr>
          <w:bCs/>
          <w:sz w:val="20"/>
        </w:rPr>
        <w:tab/>
      </w:r>
      <w:r>
        <w:rPr>
          <w:bCs/>
          <w:sz w:val="20"/>
        </w:rPr>
        <w:tab/>
      </w:r>
    </w:p>
    <w:sdt>
      <w:sdtPr>
        <w:rPr>
          <w:rFonts w:ascii="ES Build Neutral" w:hAnsi="ES Build Neutral"/>
          <w:bCs/>
          <w:szCs w:val="22"/>
        </w:rPr>
        <w:id w:val="-278731315"/>
        <w:picture/>
      </w:sdtPr>
      <w:sdtContent>
        <w:p w14:paraId="38E269E0" w14:textId="77777777" w:rsidR="00F829D8" w:rsidRPr="00087C40" w:rsidRDefault="00F829D8" w:rsidP="00F829D8">
          <w:pPr>
            <w:spacing w:after="0"/>
            <w:ind w:left="2552" w:right="480" w:hanging="2552"/>
            <w:jc w:val="both"/>
            <w:rPr>
              <w:rFonts w:ascii="ES Build Neutral" w:hAnsi="ES Build Neutral"/>
              <w:bCs/>
              <w:szCs w:val="22"/>
            </w:rPr>
          </w:pPr>
          <w:r>
            <w:rPr>
              <w:rFonts w:ascii="ES Build Neutral" w:hAnsi="ES Build Neutral"/>
              <w:bCs/>
              <w:noProof/>
              <w:szCs w:val="22"/>
            </w:rPr>
            <w:drawing>
              <wp:inline distT="0" distB="0" distL="0" distR="0" wp14:anchorId="03602AB9" wp14:editId="4618835F">
                <wp:extent cx="3143250" cy="2357437"/>
                <wp:effectExtent l="0" t="6985" r="0" b="0"/>
                <wp:docPr id="74790390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90390" name="Bild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 rot="5400000">
                          <a:off x="0" y="0"/>
                          <a:ext cx="3143250" cy="2357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1047743" w14:textId="12C41A2D" w:rsidR="00F829D8" w:rsidRPr="004525E9" w:rsidRDefault="00F829D8" w:rsidP="00F829D8">
      <w:r w:rsidRPr="00492094">
        <w:rPr>
          <w:rFonts w:ascii="ES Build Neutral" w:hAnsi="ES Build Neutral" w:cstheme="majorHAnsi"/>
          <w:i/>
          <w:iCs/>
          <w:szCs w:val="22"/>
        </w:rPr>
        <w:t>Abb</w:t>
      </w:r>
      <w:r>
        <w:rPr>
          <w:rFonts w:ascii="ES Build Neutral" w:hAnsi="ES Build Neutral" w:cstheme="majorHAnsi"/>
          <w:i/>
          <w:iCs/>
          <w:szCs w:val="22"/>
        </w:rPr>
        <w:t>. Installationsstandort PV-Unterverteilung</w:t>
      </w:r>
    </w:p>
    <w:p w14:paraId="3088E3BF" w14:textId="6F5C6960" w:rsidR="00913F1C" w:rsidRPr="00B470AB" w:rsidRDefault="00DD7B23" w:rsidP="00913F1C">
      <w:pPr>
        <w:pStyle w:val="berschrift1"/>
        <w:rPr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95392" behindDoc="0" locked="0" layoutInCell="1" allowOverlap="1" wp14:anchorId="474378B8" wp14:editId="4D9B6D40">
                <wp:simplePos x="0" y="0"/>
                <wp:positionH relativeFrom="column">
                  <wp:posOffset>588010</wp:posOffset>
                </wp:positionH>
                <wp:positionV relativeFrom="paragraph">
                  <wp:posOffset>963930</wp:posOffset>
                </wp:positionV>
                <wp:extent cx="184150" cy="2025650"/>
                <wp:effectExtent l="152400" t="19050" r="101600" b="12700"/>
                <wp:wrapNone/>
                <wp:docPr id="401407072" name="Pfeil: nach unt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9074">
                          <a:off x="0" y="0"/>
                          <a:ext cx="184150" cy="2025650"/>
                        </a:xfrm>
                        <a:prstGeom prst="downArrow">
                          <a:avLst/>
                        </a:prstGeom>
                        <a:solidFill>
                          <a:srgbClr val="6DFF0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D346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6" o:spid="_x0000_s1026" type="#_x0000_t67" style="position:absolute;margin-left:46.3pt;margin-top:75.9pt;width:14.5pt;height:159.5pt;rotation:501431fd;z-index:2527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" adj="20618" fillcolor="#6dff09" strokecolor="#09101d [484]" strokeweight="1pt"/>
            </w:pict>
          </mc:Fallback>
        </mc:AlternateContent>
      </w:r>
      <w:r w:rsidR="00913F1C">
        <w:t xml:space="preserve">Kabelweg Dach </w:t>
      </w:r>
      <w:r w:rsidR="00625BA6">
        <w:t>bis Wechselrichter / PV-UV</w:t>
      </w:r>
      <w:r w:rsidR="00913F1C">
        <w:rPr>
          <w:bCs/>
          <w:sz w:val="20"/>
        </w:rPr>
        <w:tab/>
      </w:r>
      <w:r w:rsidR="00913F1C">
        <w:rPr>
          <w:bCs/>
          <w:sz w:val="20"/>
        </w:rPr>
        <w:tab/>
      </w:r>
      <w:r w:rsidR="00913F1C">
        <w:rPr>
          <w:bCs/>
          <w:sz w:val="20"/>
        </w:rPr>
        <w:tab/>
      </w:r>
      <w:r w:rsidR="00913F1C">
        <w:rPr>
          <w:bCs/>
          <w:sz w:val="20"/>
        </w:rPr>
        <w:tab/>
      </w:r>
      <w:r w:rsidR="00913F1C">
        <w:rPr>
          <w:bCs/>
          <w:sz w:val="20"/>
        </w:rPr>
        <w:tab/>
      </w:r>
    </w:p>
    <w:sdt>
      <w:sdtPr>
        <w:rPr>
          <w:rFonts w:ascii="ES Build Neutral" w:hAnsi="ES Build Neutral"/>
          <w:bCs/>
          <w:szCs w:val="22"/>
        </w:rPr>
        <w:id w:val="811907080"/>
        <w:picture/>
      </w:sdtPr>
      <w:sdtContent>
        <w:p w14:paraId="0E95D195" w14:textId="77777777" w:rsidR="00913F1C" w:rsidRPr="00087C40" w:rsidRDefault="00913F1C" w:rsidP="00913F1C">
          <w:pPr>
            <w:spacing w:after="0"/>
            <w:ind w:left="2552" w:right="480" w:hanging="2552"/>
            <w:jc w:val="both"/>
            <w:rPr>
              <w:rFonts w:ascii="ES Build Neutral" w:hAnsi="ES Build Neutral"/>
              <w:bCs/>
              <w:szCs w:val="22"/>
            </w:rPr>
          </w:pPr>
          <w:r>
            <w:rPr>
              <w:rFonts w:ascii="ES Build Neutral" w:hAnsi="ES Build Neutral"/>
              <w:bCs/>
              <w:noProof/>
              <w:szCs w:val="22"/>
            </w:rPr>
            <w:drawing>
              <wp:inline distT="0" distB="0" distL="0" distR="0" wp14:anchorId="2AAFCF22" wp14:editId="392683E1">
                <wp:extent cx="2357437" cy="3143250"/>
                <wp:effectExtent l="0" t="0" r="5080" b="0"/>
                <wp:docPr id="671899713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899713" name="Bild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7437" cy="314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49607A3" w14:textId="2B0F96E5" w:rsidR="00913F1C" w:rsidRDefault="00913F1C" w:rsidP="00913F1C">
      <w:pPr>
        <w:rPr>
          <w:rFonts w:ascii="ES Build Neutral" w:hAnsi="ES Build Neutral" w:cstheme="majorHAnsi"/>
          <w:i/>
          <w:iCs/>
          <w:szCs w:val="22"/>
        </w:rPr>
      </w:pPr>
      <w:r w:rsidRPr="0086F932">
        <w:rPr>
          <w:rFonts w:ascii="ES Build Neutral" w:hAnsi="ES Build Neutral" w:cstheme="majorBidi"/>
          <w:i/>
          <w:iCs/>
        </w:rPr>
        <w:t xml:space="preserve">Abb. </w:t>
      </w:r>
      <w:r w:rsidR="00625BA6" w:rsidRPr="0086F932">
        <w:rPr>
          <w:rFonts w:ascii="ES Build Neutral" w:hAnsi="ES Build Neutral" w:cstheme="majorBidi"/>
          <w:i/>
          <w:iCs/>
        </w:rPr>
        <w:t>Kabeltrasse Dach bis Wechselrichter / PV-UV</w:t>
      </w:r>
    </w:p>
    <w:p w14:paraId="46174D56" w14:textId="77777777" w:rsidR="00F829D8" w:rsidRDefault="00F829D8">
      <w:pPr>
        <w:rPr>
          <w:rFonts w:ascii="ES Build Neutral" w:eastAsiaTheme="majorEastAsia" w:hAnsi="ES Build Neutral" w:cstheme="majorBidi"/>
          <w:b/>
          <w:sz w:val="28"/>
          <w:szCs w:val="32"/>
        </w:rPr>
      </w:pPr>
      <w:r>
        <w:br w:type="page"/>
      </w:r>
    </w:p>
    <w:p w14:paraId="53E99A62" w14:textId="449D0192" w:rsidR="00625BA6" w:rsidRPr="00B470AB" w:rsidRDefault="00052578" w:rsidP="00625BA6">
      <w:pPr>
        <w:pStyle w:val="berschrift1"/>
        <w:rPr>
          <w:bCs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792320" behindDoc="0" locked="0" layoutInCell="1" allowOverlap="1" wp14:anchorId="44FEA968" wp14:editId="5652242A">
                <wp:simplePos x="0" y="0"/>
                <wp:positionH relativeFrom="margin">
                  <wp:align>right</wp:align>
                </wp:positionH>
                <wp:positionV relativeFrom="paragraph">
                  <wp:posOffset>1771015</wp:posOffset>
                </wp:positionV>
                <wp:extent cx="320675" cy="228600"/>
                <wp:effectExtent l="19050" t="19050" r="22225" b="19050"/>
                <wp:wrapNone/>
                <wp:docPr id="1743208141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6A44E" w14:textId="17753B29" w:rsidR="000A01F6" w:rsidRPr="000A01F6" w:rsidRDefault="000A01F6" w:rsidP="000A01F6">
                            <w:pPr>
                              <w:jc w:val="center"/>
                              <w:rPr>
                                <w:color w:val="00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FF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EA968" id="Ellipse 3" o:spid="_x0000_s1026" style="position:absolute;margin-left:-25.95pt;margin-top:139.45pt;width:25.25pt;height:18pt;z-index:252792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" filled="f" strokecolor="lime" strokeweight="2.25pt">
                <v:textbox inset="0,0,0,0">
                  <w:txbxContent>
                    <w:p w14:paraId="2906A44E" w14:textId="17753B29" w:rsidR="000A01F6" w:rsidRPr="000A01F6" w:rsidRDefault="000A01F6" w:rsidP="000A01F6">
                      <w:pPr>
                        <w:jc w:val="center"/>
                        <w:rPr>
                          <w:color w:val="00FF00"/>
                          <w:sz w:val="28"/>
                          <w:szCs w:val="28"/>
                        </w:rPr>
                      </w:pPr>
                      <w:r>
                        <w:rPr>
                          <w:color w:val="00FF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01F6">
        <w:rPr>
          <w:noProof/>
        </w:rPr>
        <mc:AlternateContent>
          <mc:Choice Requires="wps">
            <w:drawing>
              <wp:anchor distT="0" distB="0" distL="114300" distR="114300" simplePos="0" relativeHeight="252794368" behindDoc="0" locked="0" layoutInCell="1" allowOverlap="1" wp14:anchorId="42AE4781" wp14:editId="0CC04CE9">
                <wp:simplePos x="0" y="0"/>
                <wp:positionH relativeFrom="margin">
                  <wp:align>right</wp:align>
                </wp:positionH>
                <wp:positionV relativeFrom="paragraph">
                  <wp:posOffset>2186940</wp:posOffset>
                </wp:positionV>
                <wp:extent cx="333375" cy="323850"/>
                <wp:effectExtent l="19050" t="19050" r="28575" b="19050"/>
                <wp:wrapNone/>
                <wp:docPr id="1291739455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4A05F" w14:textId="100B686C" w:rsidR="000A01F6" w:rsidRPr="000A01F6" w:rsidRDefault="000A01F6" w:rsidP="000A01F6">
                            <w:pPr>
                              <w:jc w:val="center"/>
                              <w:rPr>
                                <w:color w:val="00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FF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E4781" id="_x0000_s1027" style="position:absolute;margin-left:-24.95pt;margin-top:172.2pt;width:26.25pt;height:25.5pt;z-index:2527943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" filled="f" strokecolor="lime" strokeweight="2.25pt">
                <v:stroke joinstyle="miter"/>
                <v:textbox inset="0,0,0,0">
                  <w:txbxContent>
                    <w:p w14:paraId="3904A05F" w14:textId="100B686C" w:rsidR="000A01F6" w:rsidRPr="000A01F6" w:rsidRDefault="000A01F6" w:rsidP="000A01F6">
                      <w:pPr>
                        <w:jc w:val="center"/>
                        <w:rPr>
                          <w:color w:val="00FF00"/>
                          <w:sz w:val="28"/>
                          <w:szCs w:val="28"/>
                        </w:rPr>
                      </w:pPr>
                      <w:r>
                        <w:rPr>
                          <w:color w:val="00FF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A01F6">
        <w:rPr>
          <w:noProof/>
        </w:rPr>
        <mc:AlternateContent>
          <mc:Choice Requires="wps">
            <w:drawing>
              <wp:anchor distT="0" distB="0" distL="114300" distR="114300" simplePos="0" relativeHeight="252790272" behindDoc="0" locked="0" layoutInCell="1" allowOverlap="1" wp14:anchorId="6641D1CC" wp14:editId="47B0E253">
                <wp:simplePos x="0" y="0"/>
                <wp:positionH relativeFrom="margin">
                  <wp:align>right</wp:align>
                </wp:positionH>
                <wp:positionV relativeFrom="paragraph">
                  <wp:posOffset>1291590</wp:posOffset>
                </wp:positionV>
                <wp:extent cx="333375" cy="323850"/>
                <wp:effectExtent l="19050" t="19050" r="28575" b="19050"/>
                <wp:wrapNone/>
                <wp:docPr id="1072013967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4F744" w14:textId="3AB17D86" w:rsidR="000A01F6" w:rsidRPr="000A01F6" w:rsidRDefault="000A01F6" w:rsidP="000A01F6">
                            <w:pPr>
                              <w:jc w:val="center"/>
                              <w:rPr>
                                <w:color w:val="00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FF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1D1CC" id="_x0000_s1028" style="position:absolute;margin-left:-24.95pt;margin-top:101.7pt;width:26.25pt;height:25.5pt;z-index:2527902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" filled="f" strokecolor="lime" strokeweight="2.25pt">
                <v:stroke joinstyle="miter"/>
                <v:textbox inset="0,0,0,0">
                  <w:txbxContent>
                    <w:p w14:paraId="1014F744" w14:textId="3AB17D86" w:rsidR="000A01F6" w:rsidRPr="000A01F6" w:rsidRDefault="000A01F6" w:rsidP="000A01F6">
                      <w:pPr>
                        <w:jc w:val="center"/>
                        <w:rPr>
                          <w:color w:val="00FF00"/>
                          <w:sz w:val="28"/>
                          <w:szCs w:val="28"/>
                        </w:rPr>
                      </w:pPr>
                      <w:r>
                        <w:rPr>
                          <w:color w:val="00FF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A01F6">
        <w:rPr>
          <w:noProof/>
        </w:rPr>
        <mc:AlternateContent>
          <mc:Choice Requires="wps">
            <w:drawing>
              <wp:anchor distT="0" distB="0" distL="114300" distR="114300" simplePos="0" relativeHeight="252788224" behindDoc="0" locked="0" layoutInCell="1" allowOverlap="1" wp14:anchorId="1758A5B6" wp14:editId="6E5D204D">
                <wp:simplePos x="0" y="0"/>
                <wp:positionH relativeFrom="column">
                  <wp:posOffset>5680710</wp:posOffset>
                </wp:positionH>
                <wp:positionV relativeFrom="paragraph">
                  <wp:posOffset>834390</wp:posOffset>
                </wp:positionV>
                <wp:extent cx="333375" cy="323850"/>
                <wp:effectExtent l="19050" t="19050" r="28575" b="19050"/>
                <wp:wrapNone/>
                <wp:docPr id="100687545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F7F58" w14:textId="6D87943D" w:rsidR="000A01F6" w:rsidRPr="000A01F6" w:rsidRDefault="000A01F6" w:rsidP="000A01F6">
                            <w:pPr>
                              <w:jc w:val="center"/>
                              <w:rPr>
                                <w:color w:val="00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FF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58A5B6" id="_x0000_s1029" style="position:absolute;margin-left:447.3pt;margin-top:65.7pt;width:26.25pt;height:25.5pt;z-index:2527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" filled="f" strokecolor="lime" strokeweight="2.25pt">
                <v:stroke joinstyle="miter"/>
                <v:textbox inset="0,0,0,0">
                  <w:txbxContent>
                    <w:p w14:paraId="2EEF7F58" w14:textId="6D87943D" w:rsidR="000A01F6" w:rsidRPr="000A01F6" w:rsidRDefault="000A01F6" w:rsidP="000A01F6">
                      <w:pPr>
                        <w:jc w:val="center"/>
                        <w:rPr>
                          <w:color w:val="00FF00"/>
                          <w:sz w:val="28"/>
                          <w:szCs w:val="28"/>
                        </w:rPr>
                      </w:pPr>
                      <w:r>
                        <w:rPr>
                          <w:color w:val="00FF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A01F6">
        <w:rPr>
          <w:noProof/>
        </w:rPr>
        <mc:AlternateContent>
          <mc:Choice Requires="wps">
            <w:drawing>
              <wp:anchor distT="0" distB="0" distL="114300" distR="114300" simplePos="0" relativeHeight="252786176" behindDoc="0" locked="0" layoutInCell="1" allowOverlap="1" wp14:anchorId="37C2FCDE" wp14:editId="3A5302B5">
                <wp:simplePos x="0" y="0"/>
                <wp:positionH relativeFrom="margin">
                  <wp:align>right</wp:align>
                </wp:positionH>
                <wp:positionV relativeFrom="paragraph">
                  <wp:posOffset>377190</wp:posOffset>
                </wp:positionV>
                <wp:extent cx="333375" cy="323850"/>
                <wp:effectExtent l="19050" t="19050" r="28575" b="19050"/>
                <wp:wrapNone/>
                <wp:docPr id="11236093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C9F40" w14:textId="15892808" w:rsidR="000A01F6" w:rsidRPr="000A01F6" w:rsidRDefault="000A01F6" w:rsidP="000A01F6">
                            <w:pPr>
                              <w:jc w:val="center"/>
                              <w:rPr>
                                <w:color w:val="00FF00"/>
                                <w:sz w:val="28"/>
                                <w:szCs w:val="28"/>
                              </w:rPr>
                            </w:pPr>
                            <w:r w:rsidRPr="000A01F6">
                              <w:rPr>
                                <w:color w:val="00FF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2FCDE" id="_x0000_s1030" style="position:absolute;margin-left:-24.95pt;margin-top:29.7pt;width:26.25pt;height:25.5pt;z-index:2527861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" filled="f" strokecolor="lime" strokeweight="2.25pt">
                <v:stroke joinstyle="miter"/>
                <v:textbox inset="0,0,0,0">
                  <w:txbxContent>
                    <w:p w14:paraId="604C9F40" w14:textId="15892808" w:rsidR="000A01F6" w:rsidRPr="000A01F6" w:rsidRDefault="000A01F6" w:rsidP="000A01F6">
                      <w:pPr>
                        <w:jc w:val="center"/>
                        <w:rPr>
                          <w:color w:val="00FF00"/>
                          <w:sz w:val="28"/>
                          <w:szCs w:val="28"/>
                        </w:rPr>
                      </w:pPr>
                      <w:r w:rsidRPr="000A01F6">
                        <w:rPr>
                          <w:color w:val="00FF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25BA6">
        <w:t>Übersicht Baustelleneinrichtung</w:t>
      </w:r>
      <w:r w:rsidR="00625BA6">
        <w:rPr>
          <w:bCs/>
          <w:sz w:val="20"/>
        </w:rPr>
        <w:tab/>
      </w:r>
      <w:r w:rsidR="00625BA6">
        <w:rPr>
          <w:bCs/>
          <w:sz w:val="20"/>
        </w:rPr>
        <w:tab/>
      </w:r>
      <w:r w:rsidR="00625BA6">
        <w:rPr>
          <w:bCs/>
          <w:sz w:val="20"/>
        </w:rPr>
        <w:tab/>
      </w:r>
      <w:r w:rsidR="00625BA6">
        <w:rPr>
          <w:bCs/>
          <w:sz w:val="20"/>
        </w:rPr>
        <w:tab/>
      </w:r>
    </w:p>
    <w:sdt>
      <w:sdtPr>
        <w:rPr>
          <w:rFonts w:ascii="ES Build Neutral" w:hAnsi="ES Build Neutral"/>
          <w:bCs/>
          <w:szCs w:val="22"/>
        </w:rPr>
        <w:id w:val="1559900353"/>
        <w:showingPlcHdr/>
        <w:picture/>
      </w:sdtPr>
      <w:sdtContent>
        <w:p w14:paraId="43D494FE" w14:textId="77777777" w:rsidR="00625BA6" w:rsidRPr="00087C40" w:rsidRDefault="00625BA6" w:rsidP="00625BA6">
          <w:pPr>
            <w:spacing w:after="0"/>
            <w:ind w:left="2552" w:right="480" w:hanging="2552"/>
            <w:jc w:val="both"/>
            <w:rPr>
              <w:rFonts w:ascii="ES Build Neutral" w:hAnsi="ES Build Neutral"/>
              <w:bCs/>
              <w:szCs w:val="22"/>
            </w:rPr>
          </w:pPr>
          <w:r>
            <w:rPr>
              <w:rFonts w:ascii="ES Build Neutral" w:hAnsi="ES Build Neutral"/>
              <w:bCs/>
              <w:noProof/>
              <w:szCs w:val="22"/>
            </w:rPr>
            <w:drawing>
              <wp:inline distT="0" distB="0" distL="0" distR="0" wp14:anchorId="188DC1F4" wp14:editId="11566DC8">
                <wp:extent cx="5689600" cy="3143250"/>
                <wp:effectExtent l="0" t="0" r="6350" b="0"/>
                <wp:docPr id="1340320317" name="Bild 1" descr="Ein Bild, das weiß, 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621183" name="Bild 1" descr="Ein Bild, das weiß, Design enthält.&#10;&#10;Automatisch generierte Beschreibu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89600" cy="314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D64A39F" w14:textId="5F5B3551" w:rsidR="00625BA6" w:rsidRDefault="00625BA6" w:rsidP="00625BA6">
      <w:pPr>
        <w:rPr>
          <w:rFonts w:ascii="ES Build Neutral" w:hAnsi="ES Build Neutral" w:cstheme="majorHAnsi"/>
          <w:i/>
          <w:iCs/>
          <w:szCs w:val="22"/>
        </w:rPr>
      </w:pPr>
      <w:r w:rsidRPr="00492094">
        <w:rPr>
          <w:rFonts w:ascii="ES Build Neutral" w:hAnsi="ES Build Neutral" w:cstheme="majorHAnsi"/>
          <w:i/>
          <w:iCs/>
          <w:szCs w:val="22"/>
        </w:rPr>
        <w:t>Abb</w:t>
      </w:r>
      <w:r>
        <w:rPr>
          <w:rFonts w:ascii="ES Build Neutral" w:hAnsi="ES Build Neutral" w:cstheme="majorHAnsi"/>
          <w:i/>
          <w:iCs/>
          <w:szCs w:val="22"/>
        </w:rPr>
        <w:t>. Baustelleneinrichtung</w:t>
      </w:r>
    </w:p>
    <w:p w14:paraId="28E5F250" w14:textId="56B9F304" w:rsidR="00625BA6" w:rsidRDefault="00625BA6" w:rsidP="000A01F6">
      <w:pPr>
        <w:pStyle w:val="Listenabsatz"/>
        <w:numPr>
          <w:ilvl w:val="0"/>
          <w:numId w:val="38"/>
        </w:numPr>
        <w:spacing w:line="240" w:lineRule="auto"/>
        <w:ind w:left="714" w:hanging="357"/>
      </w:pPr>
      <w:r>
        <w:t>Sanitäranlagen</w:t>
      </w:r>
      <w:r w:rsidR="007A07E8">
        <w:t xml:space="preserve"> </w:t>
      </w:r>
      <w:r w:rsidR="007A07E8">
        <w:tab/>
      </w:r>
    </w:p>
    <w:p w14:paraId="590B8002" w14:textId="5845CFF5" w:rsidR="00625BA6" w:rsidRDefault="00625BA6" w:rsidP="000A01F6">
      <w:pPr>
        <w:pStyle w:val="Listenabsatz"/>
        <w:numPr>
          <w:ilvl w:val="0"/>
          <w:numId w:val="38"/>
        </w:numPr>
        <w:spacing w:line="240" w:lineRule="auto"/>
        <w:ind w:left="714" w:hanging="357"/>
      </w:pPr>
      <w:r>
        <w:t>Müllcontainer</w:t>
      </w:r>
    </w:p>
    <w:p w14:paraId="44BD457D" w14:textId="7A7B3E39" w:rsidR="00625BA6" w:rsidRDefault="00625BA6" w:rsidP="000A01F6">
      <w:pPr>
        <w:pStyle w:val="Listenabsatz"/>
        <w:numPr>
          <w:ilvl w:val="0"/>
          <w:numId w:val="38"/>
        </w:numPr>
        <w:spacing w:line="240" w:lineRule="auto"/>
        <w:ind w:left="714" w:hanging="357"/>
      </w:pPr>
      <w:r>
        <w:t>Kranstellfläche</w:t>
      </w:r>
    </w:p>
    <w:p w14:paraId="66565084" w14:textId="33418C2C" w:rsidR="00625BA6" w:rsidRDefault="00625BA6" w:rsidP="000A01F6">
      <w:pPr>
        <w:pStyle w:val="Listenabsatz"/>
        <w:numPr>
          <w:ilvl w:val="0"/>
          <w:numId w:val="38"/>
        </w:numPr>
        <w:spacing w:line="240" w:lineRule="auto"/>
        <w:ind w:left="714" w:hanging="357"/>
      </w:pPr>
      <w:r>
        <w:t xml:space="preserve">Gerüste </w:t>
      </w:r>
    </w:p>
    <w:p w14:paraId="7EBA0CAD" w14:textId="7E56E8BE" w:rsidR="007A07E8" w:rsidRDefault="007A07E8" w:rsidP="000A01F6">
      <w:pPr>
        <w:pStyle w:val="Listenabsatz"/>
        <w:numPr>
          <w:ilvl w:val="0"/>
          <w:numId w:val="38"/>
        </w:numPr>
        <w:spacing w:line="240" w:lineRule="auto"/>
        <w:ind w:left="714" w:hanging="357"/>
      </w:pPr>
      <w:r>
        <w:t>Materiallager</w:t>
      </w:r>
    </w:p>
    <w:p w14:paraId="6CF72FB3" w14:textId="77777777" w:rsidR="00102B45" w:rsidRDefault="00102B45" w:rsidP="00102B45">
      <w:pPr>
        <w:pStyle w:val="Listenabsatz"/>
        <w:spacing w:line="240" w:lineRule="auto"/>
        <w:ind w:left="714"/>
      </w:pPr>
    </w:p>
    <w:p w14:paraId="7B23EFA1" w14:textId="77777777" w:rsidR="00102B45" w:rsidRDefault="00102B45" w:rsidP="00102B45">
      <w:pPr>
        <w:pStyle w:val="Listenabsatz"/>
        <w:spacing w:line="240" w:lineRule="auto"/>
        <w:ind w:left="714"/>
      </w:pPr>
    </w:p>
    <w:p w14:paraId="01138A3A" w14:textId="77777777" w:rsidR="00102B45" w:rsidRDefault="00102B45" w:rsidP="00102B45">
      <w:pPr>
        <w:pStyle w:val="Listenabsatz"/>
        <w:spacing w:line="240" w:lineRule="auto"/>
        <w:ind w:left="714"/>
      </w:pPr>
    </w:p>
    <w:p w14:paraId="5BE4046B" w14:textId="77777777" w:rsidR="00102B45" w:rsidRPr="004525E9" w:rsidRDefault="00102B45" w:rsidP="00102B45">
      <w:pPr>
        <w:pStyle w:val="Listenabsatz"/>
        <w:spacing w:line="240" w:lineRule="auto"/>
        <w:ind w:left="714"/>
      </w:pPr>
    </w:p>
    <w:p w14:paraId="69FBF176" w14:textId="01870680" w:rsidR="00344FE5" w:rsidRDefault="00102B45" w:rsidP="00E65D68">
      <w:pPr>
        <w:spacing w:after="0"/>
        <w:rPr>
          <w:rFonts w:ascii="ES Build Neutral" w:hAnsi="ES Build Neutral" w:cstheme="majorHAnsi"/>
          <w:szCs w:val="22"/>
        </w:rPr>
      </w:pPr>
      <w:r w:rsidRPr="00102B45">
        <w:rPr>
          <w:rFonts w:ascii="ES Build Neutral" w:hAnsi="ES Build Neutral" w:cstheme="majorHAnsi"/>
          <w:b/>
          <w:bCs/>
          <w:szCs w:val="22"/>
        </w:rPr>
        <w:t>Besonderheiten</w:t>
      </w:r>
      <w:r>
        <w:rPr>
          <w:rFonts w:ascii="ES Build Neutral" w:hAnsi="ES Build Neutral" w:cstheme="majorHAnsi"/>
          <w:szCs w:val="22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488"/>
      </w:tblGrid>
      <w:tr w:rsidR="00102B45" w14:paraId="43B8FB85" w14:textId="77777777" w:rsidTr="00102B45">
        <w:tc>
          <w:tcPr>
            <w:tcW w:w="9488" w:type="dxa"/>
          </w:tcPr>
          <w:p w14:paraId="63DD815F" w14:textId="77777777" w:rsidR="00102B45" w:rsidRDefault="00102B45" w:rsidP="00E65D68">
            <w:pPr>
              <w:rPr>
                <w:rFonts w:ascii="ES Build Neutral" w:hAnsi="ES Build Neutral" w:cstheme="majorHAnsi"/>
                <w:szCs w:val="22"/>
              </w:rPr>
            </w:pPr>
          </w:p>
        </w:tc>
      </w:tr>
    </w:tbl>
    <w:p w14:paraId="0876A107" w14:textId="77777777" w:rsidR="00344FE5" w:rsidRDefault="00344FE5" w:rsidP="00E65D68">
      <w:pPr>
        <w:spacing w:after="0"/>
        <w:rPr>
          <w:rFonts w:ascii="ES Build Neutral" w:hAnsi="ES Build Neutral" w:cstheme="majorHAnsi"/>
          <w:szCs w:val="22"/>
        </w:rPr>
      </w:pPr>
    </w:p>
    <w:p w14:paraId="4A0C3B39" w14:textId="4C8B8F6D" w:rsidR="00344FE5" w:rsidRDefault="00344FE5" w:rsidP="00344FE5">
      <w:pPr>
        <w:pStyle w:val="berschrift1"/>
      </w:pPr>
      <w:r>
        <w:t>Freigabe</w:t>
      </w:r>
    </w:p>
    <w:p w14:paraId="4A2B1F9E" w14:textId="147D70BC" w:rsidR="00FE6C47" w:rsidRPr="00FE6C47" w:rsidRDefault="000A01F6" w:rsidP="00E65D68">
      <w:pPr>
        <w:spacing w:after="0"/>
        <w:rPr>
          <w:rFonts w:ascii="ES Build Neutral" w:hAnsi="ES Build Neutral" w:cstheme="majorHAnsi"/>
          <w:szCs w:val="22"/>
        </w:rPr>
      </w:pPr>
      <w:r>
        <w:rPr>
          <w:rFonts w:ascii="ES Build Neutral" w:hAnsi="ES Build Neutral" w:cstheme="majorHAnsi"/>
          <w:szCs w:val="22"/>
        </w:rPr>
        <w:t>Die Ausführung der PVA wird nach Maßgabe dieser Beschreibung freigeben</w:t>
      </w:r>
      <w:r w:rsidR="00344FE5">
        <w:rPr>
          <w:rFonts w:ascii="ES Build Neutral" w:hAnsi="ES Build Neutral" w:cstheme="majorHAnsi"/>
          <w:szCs w:val="22"/>
        </w:rPr>
        <w:t>.</w:t>
      </w:r>
    </w:p>
    <w:p w14:paraId="0B69403E" w14:textId="77777777" w:rsidR="004705A0" w:rsidRDefault="004705A0" w:rsidP="000A01F6">
      <w:pPr>
        <w:spacing w:after="0"/>
        <w:rPr>
          <w:rFonts w:ascii="ES Build Neutral" w:hAnsi="ES Build Neutral" w:cstheme="majorHAnsi"/>
          <w:szCs w:val="22"/>
        </w:rPr>
      </w:pPr>
    </w:p>
    <w:p w14:paraId="480B151D" w14:textId="77777777" w:rsidR="00344FE5" w:rsidRDefault="00344FE5" w:rsidP="000A01F6">
      <w:pPr>
        <w:spacing w:after="0"/>
        <w:rPr>
          <w:rFonts w:ascii="ES Build Neutral" w:hAnsi="ES Build Neutral" w:cstheme="majorHAnsi"/>
          <w:i/>
          <w:iCs/>
          <w:szCs w:val="22"/>
        </w:rPr>
      </w:pPr>
    </w:p>
    <w:p w14:paraId="6A64DFBD" w14:textId="77777777" w:rsidR="00344FE5" w:rsidRDefault="00344FE5" w:rsidP="000A01F6">
      <w:pPr>
        <w:spacing w:after="0"/>
        <w:rPr>
          <w:rFonts w:ascii="ES Build Neutral" w:hAnsi="ES Build Neutral" w:cstheme="majorHAnsi"/>
          <w:i/>
          <w:iCs/>
          <w:szCs w:val="22"/>
        </w:rPr>
      </w:pPr>
    </w:p>
    <w:p w14:paraId="38DC054F" w14:textId="77777777" w:rsidR="00344FE5" w:rsidRDefault="00344FE5" w:rsidP="000A01F6">
      <w:pPr>
        <w:spacing w:after="0"/>
        <w:rPr>
          <w:rFonts w:ascii="ES Build Neutral" w:hAnsi="ES Build Neutral" w:cstheme="majorHAnsi"/>
          <w:i/>
          <w:iCs/>
          <w:szCs w:val="22"/>
        </w:rPr>
      </w:pPr>
    </w:p>
    <w:p w14:paraId="69A23FB8" w14:textId="77777777" w:rsidR="00344FE5" w:rsidRDefault="00344FE5" w:rsidP="000A01F6">
      <w:pPr>
        <w:spacing w:after="0"/>
        <w:rPr>
          <w:rFonts w:ascii="ES Build Neutral" w:hAnsi="ES Build Neutral" w:cstheme="majorHAnsi"/>
          <w:i/>
          <w:iCs/>
          <w:szCs w:val="22"/>
        </w:rPr>
      </w:pPr>
    </w:p>
    <w:p w14:paraId="315B253F" w14:textId="107375C0" w:rsidR="00344FE5" w:rsidRDefault="00344FE5" w:rsidP="00344FE5">
      <w:pPr>
        <w:pBdr>
          <w:top w:val="single" w:sz="4" w:space="1" w:color="auto"/>
        </w:pBdr>
        <w:spacing w:after="0"/>
        <w:rPr>
          <w:rFonts w:ascii="ES Build Neutral" w:hAnsi="ES Build Neutral" w:cstheme="majorHAnsi"/>
          <w:i/>
          <w:iCs/>
          <w:szCs w:val="22"/>
        </w:rPr>
      </w:pPr>
      <w:r>
        <w:rPr>
          <w:rFonts w:ascii="ES Build Neutral" w:hAnsi="ES Build Neutral" w:cstheme="majorHAnsi"/>
          <w:i/>
          <w:iCs/>
          <w:szCs w:val="22"/>
        </w:rPr>
        <w:t>Datum und Unterschrift Kunde (Gebäudeeigentümer)</w:t>
      </w:r>
    </w:p>
    <w:p w14:paraId="7854B8D0" w14:textId="558A5390" w:rsidR="00FE6C47" w:rsidRDefault="00F76180" w:rsidP="00102B45">
      <w:pPr>
        <w:spacing w:after="0"/>
        <w:rPr>
          <w:rFonts w:ascii="ES Build Neutral" w:hAnsi="ES Build Neutral" w:cstheme="majorHAnsi"/>
          <w:szCs w:val="22"/>
        </w:rPr>
      </w:pPr>
      <w:r>
        <w:rPr>
          <w:rFonts w:ascii="ES Build Neutral" w:hAnsi="ES Build Neutral" w:cstheme="majorHAnsi"/>
          <w:i/>
          <w:iCs/>
          <w:szCs w:val="22"/>
        </w:rPr>
        <w:tab/>
      </w:r>
    </w:p>
    <w:sectPr w:rsidR="00FE6C47" w:rsidSect="008868F4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2211" w:right="1274" w:bottom="1560" w:left="1134" w:header="708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270C" w14:textId="77777777" w:rsidR="00AE560E" w:rsidRDefault="00AE560E" w:rsidP="00502AA7">
      <w:pPr>
        <w:spacing w:line="240" w:lineRule="auto"/>
      </w:pPr>
      <w:r>
        <w:separator/>
      </w:r>
    </w:p>
  </w:endnote>
  <w:endnote w:type="continuationSeparator" w:id="0">
    <w:p w14:paraId="74EF3495" w14:textId="77777777" w:rsidR="00AE560E" w:rsidRDefault="00AE560E" w:rsidP="00502AA7">
      <w:pPr>
        <w:spacing w:line="240" w:lineRule="auto"/>
      </w:pPr>
      <w:r>
        <w:continuationSeparator/>
      </w:r>
    </w:p>
  </w:endnote>
  <w:endnote w:type="continuationNotice" w:id="1">
    <w:p w14:paraId="69BDA796" w14:textId="77777777" w:rsidR="00AE560E" w:rsidRDefault="00AE560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S Build Neutral">
    <w:altName w:val="Calibri"/>
    <w:panose1 w:val="00000000000000000000"/>
    <w:charset w:val="00"/>
    <w:family w:val="modern"/>
    <w:notTrueType/>
    <w:pitch w:val="variable"/>
    <w:sig w:usb0="A00000EF" w:usb1="4001847B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S Build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mithellemGitternetz"/>
      <w:tblW w:w="10394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91"/>
      <w:gridCol w:w="1700"/>
      <w:gridCol w:w="2268"/>
      <w:gridCol w:w="3735"/>
    </w:tblGrid>
    <w:tr w:rsidR="00854FC2" w14:paraId="0B66F3F9" w14:textId="77777777" w:rsidTr="00854FC2">
      <w:tc>
        <w:tcPr>
          <w:tcW w:w="2691" w:type="dxa"/>
          <w:tcMar>
            <w:left w:w="0" w:type="dxa"/>
          </w:tcMar>
          <w:vAlign w:val="bottom"/>
        </w:tcPr>
        <w:p w14:paraId="52553D4F" w14:textId="77777777" w:rsidR="00854FC2" w:rsidRPr="00716950" w:rsidRDefault="00854FC2" w:rsidP="00854FC2">
          <w:pPr>
            <w:spacing w:line="170" w:lineRule="atLeast"/>
            <w:rPr>
              <w:rFonts w:ascii="ES Build Neutral" w:hAnsi="ES Build Neutral"/>
              <w:sz w:val="15"/>
              <w:szCs w:val="15"/>
              <w:lang w:val="es-ES"/>
            </w:rPr>
          </w:pPr>
          <w:r w:rsidRPr="006D3B66"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 xml:space="preserve">Seite </w: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begin"/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instrText>PAGE  \* Arabic  \* MERGEFORMAT</w:instrTex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separate"/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t>1</w: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end"/>
          </w:r>
          <w:r w:rsidRPr="006D3B66"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 xml:space="preserve"> von </w: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begin"/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instrText>NUMPAGES  \* Arabic  \* MERGEFORMAT</w:instrTex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separate"/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t>2</w:t>
          </w:r>
          <w:r w:rsidRPr="006D3B66">
            <w:rPr>
              <w:rFonts w:ascii="ES Build Neutral" w:hAnsi="ES Build Neutral" w:cs="Arial"/>
              <w:b/>
              <w:bCs/>
              <w:spacing w:val="-4"/>
              <w:sz w:val="15"/>
              <w:szCs w:val="15"/>
              <w:lang w:val="es-ES"/>
            </w:rPr>
            <w:fldChar w:fldCharType="end"/>
          </w:r>
        </w:p>
      </w:tc>
      <w:tc>
        <w:tcPr>
          <w:tcW w:w="1700" w:type="dxa"/>
        </w:tcPr>
        <w:p w14:paraId="2B1DED65" w14:textId="77777777" w:rsidR="00854FC2" w:rsidRDefault="00854FC2" w:rsidP="00854FC2">
          <w:pPr>
            <w:spacing w:line="170" w:lineRule="atLeast"/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</w:pPr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>empact GmbH</w:t>
          </w:r>
        </w:p>
        <w:p w14:paraId="36291289" w14:textId="77777777" w:rsidR="00854FC2" w:rsidRDefault="00854FC2" w:rsidP="00854FC2">
          <w:pPr>
            <w:spacing w:line="170" w:lineRule="atLeast"/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</w:pPr>
          <w:proofErr w:type="spellStart"/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>Marzellenstraße</w:t>
          </w:r>
          <w:proofErr w:type="spellEnd"/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 xml:space="preserve"> 2-8</w:t>
          </w:r>
        </w:p>
        <w:p w14:paraId="60B8D940" w14:textId="77777777" w:rsidR="00854FC2" w:rsidRPr="00716950" w:rsidRDefault="00854FC2" w:rsidP="00854FC2">
          <w:pPr>
            <w:spacing w:line="170" w:lineRule="atLeast"/>
            <w:rPr>
              <w:rFonts w:ascii="ES Build Neutral" w:hAnsi="ES Build Neutral"/>
              <w:sz w:val="15"/>
              <w:szCs w:val="15"/>
              <w:lang w:val="es-ES"/>
            </w:rPr>
          </w:pPr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 xml:space="preserve">50667 </w:t>
          </w:r>
          <w:proofErr w:type="spellStart"/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>Köln</w:t>
          </w:r>
          <w:proofErr w:type="spellEnd"/>
          <w:r>
            <w:rPr>
              <w:rFonts w:ascii="ES Build Neutral" w:hAnsi="ES Build Neutral" w:cs="Arial"/>
              <w:spacing w:val="-4"/>
              <w:sz w:val="15"/>
              <w:szCs w:val="15"/>
              <w:lang w:val="es-ES"/>
            </w:rPr>
            <w:t xml:space="preserve"> </w:t>
          </w:r>
        </w:p>
      </w:tc>
      <w:tc>
        <w:tcPr>
          <w:tcW w:w="2268" w:type="dxa"/>
        </w:tcPr>
        <w:p w14:paraId="2E735108" w14:textId="52A2DAE3" w:rsidR="00854FC2" w:rsidRPr="004C4EA5" w:rsidRDefault="00854FC2" w:rsidP="00854FC2">
          <w:pPr>
            <w:spacing w:line="170" w:lineRule="atLeast"/>
            <w:ind w:left="6"/>
            <w:rPr>
              <w:rFonts w:ascii="ES Build Neutral" w:hAnsi="ES Build Neutral"/>
              <w:sz w:val="15"/>
              <w:szCs w:val="15"/>
            </w:rPr>
          </w:pP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 xml:space="preserve">Geschäftsführung: 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br/>
            <w:t>Sebasti</w:t>
          </w:r>
          <w:r w:rsidR="00744332" w:rsidRPr="004C4EA5">
            <w:rPr>
              <w:rFonts w:ascii="ES Build Neutral" w:hAnsi="ES Build Neutral" w:cs="Arial"/>
              <w:spacing w:val="-4"/>
              <w:sz w:val="15"/>
              <w:szCs w:val="15"/>
            </w:rPr>
            <w:t>a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 xml:space="preserve">n Rühl, Stefan Scherz, 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br/>
            <w:t>Eckard Kurz</w:t>
          </w:r>
          <w:r w:rsidR="00123301">
            <w:rPr>
              <w:rFonts w:ascii="ES Build Neutral" w:hAnsi="ES Build Neutral" w:cs="Arial"/>
              <w:spacing w:val="-4"/>
              <w:sz w:val="15"/>
              <w:szCs w:val="15"/>
            </w:rPr>
            <w:t>, Manuel Thielmann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 xml:space="preserve"> </w:t>
          </w:r>
        </w:p>
      </w:tc>
      <w:tc>
        <w:tcPr>
          <w:tcW w:w="3735" w:type="dxa"/>
        </w:tcPr>
        <w:p w14:paraId="18F85F26" w14:textId="77777777" w:rsidR="00854FC2" w:rsidRPr="004C4EA5" w:rsidRDefault="00854FC2" w:rsidP="00854FC2">
          <w:pPr>
            <w:spacing w:line="170" w:lineRule="atLeast"/>
            <w:rPr>
              <w:rFonts w:ascii="ES Build Neutral" w:hAnsi="ES Build Neutral" w:cs="Arial"/>
              <w:spacing w:val="-4"/>
              <w:sz w:val="15"/>
              <w:szCs w:val="15"/>
            </w:rPr>
          </w:pP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 xml:space="preserve">Bankverbindung: Commerzbank Köln 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br/>
            <w:t>IBAN: DE54 3704 0044 0509 2002 00 - BIC: COBADEFFXXX</w:t>
          </w:r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br/>
            <w:t xml:space="preserve">Registergericht: Köln: HRB: 108226 - </w:t>
          </w:r>
          <w:proofErr w:type="spellStart"/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>Ust</w:t>
          </w:r>
          <w:proofErr w:type="spellEnd"/>
          <w:r w:rsidRPr="004C4EA5">
            <w:rPr>
              <w:rFonts w:ascii="ES Build Neutral" w:hAnsi="ES Build Neutral" w:cs="Arial"/>
              <w:spacing w:val="-4"/>
              <w:sz w:val="15"/>
              <w:szCs w:val="15"/>
            </w:rPr>
            <w:t>-ID: DE347890417</w:t>
          </w:r>
        </w:p>
      </w:tc>
    </w:tr>
  </w:tbl>
  <w:p w14:paraId="07AA4FA8" w14:textId="77777777" w:rsidR="002D12D1" w:rsidRPr="00373209" w:rsidRDefault="002D12D1" w:rsidP="002D12D1">
    <w:pPr>
      <w:pStyle w:val="Fuzeile"/>
      <w:tabs>
        <w:tab w:val="clear" w:pos="9072"/>
      </w:tabs>
      <w:rPr>
        <w:rFonts w:ascii="Montserrat" w:hAnsi="Montserrat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02B4" w14:textId="77777777" w:rsidR="00AE560E" w:rsidRDefault="00AE560E" w:rsidP="00502AA7">
      <w:pPr>
        <w:spacing w:line="240" w:lineRule="auto"/>
      </w:pPr>
      <w:r>
        <w:separator/>
      </w:r>
    </w:p>
  </w:footnote>
  <w:footnote w:type="continuationSeparator" w:id="0">
    <w:p w14:paraId="4F325F68" w14:textId="77777777" w:rsidR="00AE560E" w:rsidRDefault="00AE560E" w:rsidP="00502AA7">
      <w:pPr>
        <w:spacing w:line="240" w:lineRule="auto"/>
      </w:pPr>
      <w:r>
        <w:continuationSeparator/>
      </w:r>
    </w:p>
  </w:footnote>
  <w:footnote w:type="continuationNotice" w:id="1">
    <w:p w14:paraId="6C1895A4" w14:textId="77777777" w:rsidR="00AE560E" w:rsidRDefault="00AE560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F4A9B" w14:textId="77777777" w:rsidR="00B62E00" w:rsidRDefault="00000000">
    <w:pPr>
      <w:pStyle w:val="Kopfzeile"/>
    </w:pPr>
    <w:r>
      <w:rPr>
        <w:noProof/>
      </w:rPr>
      <w:pict w14:anchorId="3F63A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96594" o:spid="_x0000_s1029" type="#_x0000_t75" style="position:absolute;margin-left:0;margin-top:0;width:595.3pt;height:841.9pt;z-index:-251658239;mso-position-horizontal:center;mso-position-horizontal-relative:margin;mso-position-vertical:center;mso-position-vertical-relative:margin" o:allowincell="f">
          <v:imagedata r:id="rId1" o:title="Vorlage_Briefbog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F237" w14:textId="77777777" w:rsidR="00502AA7" w:rsidRPr="00942995" w:rsidRDefault="00000000" w:rsidP="00BE1A00">
    <w:pPr>
      <w:pStyle w:val="Kopfzeile"/>
      <w:tabs>
        <w:tab w:val="clear" w:pos="4536"/>
        <w:tab w:val="clear" w:pos="9072"/>
        <w:tab w:val="center" w:pos="5954"/>
        <w:tab w:val="right" w:pos="9923"/>
      </w:tabs>
      <w:rPr>
        <w:rFonts w:ascii="ES Build regular" w:hAnsi="ES Build regular"/>
        <w:color w:val="00FF01"/>
      </w:rPr>
    </w:pPr>
    <w:r>
      <w:rPr>
        <w:rFonts w:ascii="ES Build regular" w:hAnsi="ES Build regular"/>
        <w:noProof/>
        <w:color w:val="00FF01"/>
      </w:rPr>
      <w:pict w14:anchorId="6C511A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96595" o:spid="_x0000_s1030" type="#_x0000_t75" style="position:absolute;margin-left:-56.55pt;margin-top:-106.45pt;width:595.3pt;height:107.65pt;z-index:-251658238;mso-position-horizontal-relative:margin;mso-position-vertical-relative:margin" o:allowincell="f">
          <v:imagedata r:id="rId1" o:title="Vorlage_Briefbogen" cropbottom="5715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E4A3" w14:textId="77777777" w:rsidR="00B62E00" w:rsidRDefault="00000000">
    <w:pPr>
      <w:pStyle w:val="Kopfzeile"/>
    </w:pPr>
    <w:r>
      <w:rPr>
        <w:noProof/>
      </w:rPr>
      <w:pict w14:anchorId="7E6205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96593" o:spid="_x0000_s1028" type="#_x0000_t75" style="position:absolute;margin-left:0;margin-top:0;width:595.3pt;height:841.9pt;z-index:-251658240;mso-position-horizontal:center;mso-position-horizontal-relative:margin;mso-position-vertical:center;mso-position-vertical-relative:margin" o:allowincell="f">
          <v:imagedata r:id="rId1" o:title="Vorlage_Briefboge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alt="Mitarbeitendenausweis mit einfarbiger Füllung" style="width:10.45pt;height:10.45pt;visibility:visible;mso-wrap-style:square" o:bullet="t">
        <v:imagedata r:id="rId1" o:title="Mitarbeitendenausweis mit einfarbiger Füllung" croptop="-3413f" cropbottom="-2731f"/>
      </v:shape>
    </w:pict>
  </w:numPicBullet>
  <w:abstractNum w:abstractNumId="0" w15:restartNumberingAfterBreak="0">
    <w:nsid w:val="03212532"/>
    <w:multiLevelType w:val="hybridMultilevel"/>
    <w:tmpl w:val="14BA73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06A54"/>
    <w:multiLevelType w:val="hybridMultilevel"/>
    <w:tmpl w:val="CD3C29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301E8"/>
    <w:multiLevelType w:val="hybridMultilevel"/>
    <w:tmpl w:val="69E4E6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82839"/>
    <w:multiLevelType w:val="hybridMultilevel"/>
    <w:tmpl w:val="74D69A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351B1"/>
    <w:multiLevelType w:val="hybridMultilevel"/>
    <w:tmpl w:val="A7584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A4DED"/>
    <w:multiLevelType w:val="hybridMultilevel"/>
    <w:tmpl w:val="797894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2E57"/>
    <w:multiLevelType w:val="hybridMultilevel"/>
    <w:tmpl w:val="0BE21A08"/>
    <w:lvl w:ilvl="0" w:tplc="FFFFFFFF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348" w:hanging="360"/>
      </w:pPr>
    </w:lvl>
    <w:lvl w:ilvl="2" w:tplc="FFFFFFFF" w:tentative="1">
      <w:start w:val="1"/>
      <w:numFmt w:val="lowerRoman"/>
      <w:lvlText w:val="%3."/>
      <w:lvlJc w:val="right"/>
      <w:pPr>
        <w:ind w:left="4068" w:hanging="180"/>
      </w:pPr>
    </w:lvl>
    <w:lvl w:ilvl="3" w:tplc="FFFFFFFF" w:tentative="1">
      <w:start w:val="1"/>
      <w:numFmt w:val="decimal"/>
      <w:lvlText w:val="%4."/>
      <w:lvlJc w:val="left"/>
      <w:pPr>
        <w:ind w:left="4788" w:hanging="360"/>
      </w:pPr>
    </w:lvl>
    <w:lvl w:ilvl="4" w:tplc="FFFFFFFF" w:tentative="1">
      <w:start w:val="1"/>
      <w:numFmt w:val="lowerLetter"/>
      <w:lvlText w:val="%5."/>
      <w:lvlJc w:val="left"/>
      <w:pPr>
        <w:ind w:left="5508" w:hanging="360"/>
      </w:pPr>
    </w:lvl>
    <w:lvl w:ilvl="5" w:tplc="FFFFFFFF" w:tentative="1">
      <w:start w:val="1"/>
      <w:numFmt w:val="lowerRoman"/>
      <w:lvlText w:val="%6."/>
      <w:lvlJc w:val="right"/>
      <w:pPr>
        <w:ind w:left="6228" w:hanging="180"/>
      </w:pPr>
    </w:lvl>
    <w:lvl w:ilvl="6" w:tplc="FFFFFFFF" w:tentative="1">
      <w:start w:val="1"/>
      <w:numFmt w:val="decimal"/>
      <w:lvlText w:val="%7."/>
      <w:lvlJc w:val="left"/>
      <w:pPr>
        <w:ind w:left="6948" w:hanging="360"/>
      </w:pPr>
    </w:lvl>
    <w:lvl w:ilvl="7" w:tplc="FFFFFFFF" w:tentative="1">
      <w:start w:val="1"/>
      <w:numFmt w:val="lowerLetter"/>
      <w:lvlText w:val="%8."/>
      <w:lvlJc w:val="left"/>
      <w:pPr>
        <w:ind w:left="7668" w:hanging="360"/>
      </w:pPr>
    </w:lvl>
    <w:lvl w:ilvl="8" w:tplc="FFFFFFFF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204D5786"/>
    <w:multiLevelType w:val="hybridMultilevel"/>
    <w:tmpl w:val="F2C401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12B84"/>
    <w:multiLevelType w:val="hybridMultilevel"/>
    <w:tmpl w:val="4A809D4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A595B"/>
    <w:multiLevelType w:val="hybridMultilevel"/>
    <w:tmpl w:val="8BAEF77C"/>
    <w:lvl w:ilvl="0" w:tplc="0407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0" w15:restartNumberingAfterBreak="0">
    <w:nsid w:val="29FC6C24"/>
    <w:multiLevelType w:val="multilevel"/>
    <w:tmpl w:val="13364F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F00B01"/>
    <w:multiLevelType w:val="hybridMultilevel"/>
    <w:tmpl w:val="AAF4C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71BA2"/>
    <w:multiLevelType w:val="hybridMultilevel"/>
    <w:tmpl w:val="6AA488EA"/>
    <w:lvl w:ilvl="0" w:tplc="4CE2DFB2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564" w:hanging="360"/>
      </w:pPr>
    </w:lvl>
    <w:lvl w:ilvl="2" w:tplc="0407001B" w:tentative="1">
      <w:start w:val="1"/>
      <w:numFmt w:val="lowerRoman"/>
      <w:lvlText w:val="%3."/>
      <w:lvlJc w:val="right"/>
      <w:pPr>
        <w:ind w:left="4284" w:hanging="180"/>
      </w:pPr>
    </w:lvl>
    <w:lvl w:ilvl="3" w:tplc="0407000F" w:tentative="1">
      <w:start w:val="1"/>
      <w:numFmt w:val="decimal"/>
      <w:lvlText w:val="%4."/>
      <w:lvlJc w:val="left"/>
      <w:pPr>
        <w:ind w:left="5004" w:hanging="360"/>
      </w:pPr>
    </w:lvl>
    <w:lvl w:ilvl="4" w:tplc="04070019" w:tentative="1">
      <w:start w:val="1"/>
      <w:numFmt w:val="lowerLetter"/>
      <w:lvlText w:val="%5."/>
      <w:lvlJc w:val="left"/>
      <w:pPr>
        <w:ind w:left="5724" w:hanging="360"/>
      </w:pPr>
    </w:lvl>
    <w:lvl w:ilvl="5" w:tplc="0407001B" w:tentative="1">
      <w:start w:val="1"/>
      <w:numFmt w:val="lowerRoman"/>
      <w:lvlText w:val="%6."/>
      <w:lvlJc w:val="right"/>
      <w:pPr>
        <w:ind w:left="6444" w:hanging="180"/>
      </w:pPr>
    </w:lvl>
    <w:lvl w:ilvl="6" w:tplc="0407000F" w:tentative="1">
      <w:start w:val="1"/>
      <w:numFmt w:val="decimal"/>
      <w:lvlText w:val="%7."/>
      <w:lvlJc w:val="left"/>
      <w:pPr>
        <w:ind w:left="7164" w:hanging="360"/>
      </w:pPr>
    </w:lvl>
    <w:lvl w:ilvl="7" w:tplc="04070019" w:tentative="1">
      <w:start w:val="1"/>
      <w:numFmt w:val="lowerLetter"/>
      <w:lvlText w:val="%8."/>
      <w:lvlJc w:val="left"/>
      <w:pPr>
        <w:ind w:left="7884" w:hanging="360"/>
      </w:pPr>
    </w:lvl>
    <w:lvl w:ilvl="8" w:tplc="0407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3" w15:restartNumberingAfterBreak="0">
    <w:nsid w:val="2EE4149C"/>
    <w:multiLevelType w:val="hybridMultilevel"/>
    <w:tmpl w:val="8D3E25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01BC8"/>
    <w:multiLevelType w:val="multilevel"/>
    <w:tmpl w:val="EBFA6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56D6205"/>
    <w:multiLevelType w:val="hybridMultilevel"/>
    <w:tmpl w:val="832C9454"/>
    <w:lvl w:ilvl="0" w:tplc="0407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F6840"/>
    <w:multiLevelType w:val="hybridMultilevel"/>
    <w:tmpl w:val="CD28F01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E38CC"/>
    <w:multiLevelType w:val="hybridMultilevel"/>
    <w:tmpl w:val="E090AF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B0C24"/>
    <w:multiLevelType w:val="hybridMultilevel"/>
    <w:tmpl w:val="E3F606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F2215"/>
    <w:multiLevelType w:val="hybridMultilevel"/>
    <w:tmpl w:val="246A3A30"/>
    <w:lvl w:ilvl="0" w:tplc="0407000F">
      <w:start w:val="6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96F92"/>
    <w:multiLevelType w:val="hybridMultilevel"/>
    <w:tmpl w:val="83B4EF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55A6"/>
    <w:multiLevelType w:val="hybridMultilevel"/>
    <w:tmpl w:val="1DCA27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C6EF4"/>
    <w:multiLevelType w:val="hybridMultilevel"/>
    <w:tmpl w:val="63B696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36B44"/>
    <w:multiLevelType w:val="hybridMultilevel"/>
    <w:tmpl w:val="0DF25260"/>
    <w:lvl w:ilvl="0" w:tplc="04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4FD84643"/>
    <w:multiLevelType w:val="hybridMultilevel"/>
    <w:tmpl w:val="99A022D6"/>
    <w:lvl w:ilvl="0" w:tplc="704EF7EA">
      <w:numFmt w:val="bullet"/>
      <w:lvlText w:val="-"/>
      <w:lvlJc w:val="left"/>
      <w:pPr>
        <w:ind w:left="900" w:hanging="360"/>
      </w:pPr>
      <w:rPr>
        <w:rFonts w:ascii="Frutiger 45 Light" w:eastAsia="Times New Roman" w:hAnsi="Frutiger 45 Light" w:cs="Times New Roman" w:hint="default"/>
        <w:b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508A7ED1"/>
    <w:multiLevelType w:val="multilevel"/>
    <w:tmpl w:val="F3B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88601D"/>
    <w:multiLevelType w:val="hybridMultilevel"/>
    <w:tmpl w:val="832C9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3078C5"/>
    <w:multiLevelType w:val="hybridMultilevel"/>
    <w:tmpl w:val="25F0E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23E80"/>
    <w:multiLevelType w:val="hybridMultilevel"/>
    <w:tmpl w:val="4E629A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6E1C"/>
    <w:multiLevelType w:val="hybridMultilevel"/>
    <w:tmpl w:val="7854C3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61555"/>
    <w:multiLevelType w:val="hybridMultilevel"/>
    <w:tmpl w:val="18BA1662"/>
    <w:lvl w:ilvl="0" w:tplc="0407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1" w15:restartNumberingAfterBreak="0">
    <w:nsid w:val="60D223D2"/>
    <w:multiLevelType w:val="hybridMultilevel"/>
    <w:tmpl w:val="1A34C49C"/>
    <w:lvl w:ilvl="0" w:tplc="04070005">
      <w:start w:val="1"/>
      <w:numFmt w:val="bullet"/>
      <w:lvlText w:val=""/>
      <w:lvlJc w:val="left"/>
      <w:pPr>
        <w:ind w:left="109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2" w15:restartNumberingAfterBreak="0">
    <w:nsid w:val="634F23FE"/>
    <w:multiLevelType w:val="hybridMultilevel"/>
    <w:tmpl w:val="0BE21A08"/>
    <w:lvl w:ilvl="0" w:tplc="912A8C78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348" w:hanging="360"/>
      </w:pPr>
    </w:lvl>
    <w:lvl w:ilvl="2" w:tplc="0407001B" w:tentative="1">
      <w:start w:val="1"/>
      <w:numFmt w:val="lowerRoman"/>
      <w:lvlText w:val="%3."/>
      <w:lvlJc w:val="right"/>
      <w:pPr>
        <w:ind w:left="4068" w:hanging="180"/>
      </w:pPr>
    </w:lvl>
    <w:lvl w:ilvl="3" w:tplc="0407000F" w:tentative="1">
      <w:start w:val="1"/>
      <w:numFmt w:val="decimal"/>
      <w:lvlText w:val="%4."/>
      <w:lvlJc w:val="left"/>
      <w:pPr>
        <w:ind w:left="4788" w:hanging="360"/>
      </w:pPr>
    </w:lvl>
    <w:lvl w:ilvl="4" w:tplc="04070019" w:tentative="1">
      <w:start w:val="1"/>
      <w:numFmt w:val="lowerLetter"/>
      <w:lvlText w:val="%5."/>
      <w:lvlJc w:val="left"/>
      <w:pPr>
        <w:ind w:left="5508" w:hanging="360"/>
      </w:pPr>
    </w:lvl>
    <w:lvl w:ilvl="5" w:tplc="0407001B" w:tentative="1">
      <w:start w:val="1"/>
      <w:numFmt w:val="lowerRoman"/>
      <w:lvlText w:val="%6."/>
      <w:lvlJc w:val="right"/>
      <w:pPr>
        <w:ind w:left="6228" w:hanging="180"/>
      </w:pPr>
    </w:lvl>
    <w:lvl w:ilvl="6" w:tplc="0407000F" w:tentative="1">
      <w:start w:val="1"/>
      <w:numFmt w:val="decimal"/>
      <w:lvlText w:val="%7."/>
      <w:lvlJc w:val="left"/>
      <w:pPr>
        <w:ind w:left="6948" w:hanging="360"/>
      </w:pPr>
    </w:lvl>
    <w:lvl w:ilvl="7" w:tplc="04070019" w:tentative="1">
      <w:start w:val="1"/>
      <w:numFmt w:val="lowerLetter"/>
      <w:lvlText w:val="%8."/>
      <w:lvlJc w:val="left"/>
      <w:pPr>
        <w:ind w:left="7668" w:hanging="360"/>
      </w:pPr>
    </w:lvl>
    <w:lvl w:ilvl="8" w:tplc="0407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3" w15:restartNumberingAfterBreak="0">
    <w:nsid w:val="671C67B9"/>
    <w:multiLevelType w:val="hybridMultilevel"/>
    <w:tmpl w:val="BDDE9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62390"/>
    <w:multiLevelType w:val="hybridMultilevel"/>
    <w:tmpl w:val="E3724C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17362"/>
    <w:multiLevelType w:val="hybridMultilevel"/>
    <w:tmpl w:val="6478B5A8"/>
    <w:lvl w:ilvl="0" w:tplc="9424C5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E5F42"/>
    <w:multiLevelType w:val="hybridMultilevel"/>
    <w:tmpl w:val="88FA4AC6"/>
    <w:lvl w:ilvl="0" w:tplc="704EF7EA">
      <w:numFmt w:val="bullet"/>
      <w:lvlText w:val="-"/>
      <w:lvlJc w:val="left"/>
      <w:pPr>
        <w:ind w:left="780" w:hanging="360"/>
      </w:pPr>
      <w:rPr>
        <w:rFonts w:ascii="Frutiger 45 Light" w:eastAsia="Times New Roman" w:hAnsi="Frutiger 45 Light" w:cs="Times New Roman" w:hint="default"/>
        <w:b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12578381">
    <w:abstractNumId w:val="36"/>
  </w:num>
  <w:num w:numId="2" w16cid:durableId="1975283555">
    <w:abstractNumId w:val="24"/>
  </w:num>
  <w:num w:numId="3" w16cid:durableId="1291858672">
    <w:abstractNumId w:val="9"/>
  </w:num>
  <w:num w:numId="4" w16cid:durableId="1500971576">
    <w:abstractNumId w:val="15"/>
  </w:num>
  <w:num w:numId="5" w16cid:durableId="475686059">
    <w:abstractNumId w:val="7"/>
  </w:num>
  <w:num w:numId="6" w16cid:durableId="739913334">
    <w:abstractNumId w:val="25"/>
  </w:num>
  <w:num w:numId="7" w16cid:durableId="33620380">
    <w:abstractNumId w:val="34"/>
  </w:num>
  <w:num w:numId="8" w16cid:durableId="545680004">
    <w:abstractNumId w:val="3"/>
  </w:num>
  <w:num w:numId="9" w16cid:durableId="2122917359">
    <w:abstractNumId w:val="26"/>
  </w:num>
  <w:num w:numId="10" w16cid:durableId="1263534986">
    <w:abstractNumId w:val="14"/>
  </w:num>
  <w:num w:numId="11" w16cid:durableId="1029526695">
    <w:abstractNumId w:val="21"/>
  </w:num>
  <w:num w:numId="12" w16cid:durableId="1153906181">
    <w:abstractNumId w:val="12"/>
  </w:num>
  <w:num w:numId="13" w16cid:durableId="878318666">
    <w:abstractNumId w:val="32"/>
  </w:num>
  <w:num w:numId="14" w16cid:durableId="105975626">
    <w:abstractNumId w:val="6"/>
  </w:num>
  <w:num w:numId="15" w16cid:durableId="53168860">
    <w:abstractNumId w:val="5"/>
  </w:num>
  <w:num w:numId="16" w16cid:durableId="712654514">
    <w:abstractNumId w:val="16"/>
  </w:num>
  <w:num w:numId="17" w16cid:durableId="1272203610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89441478">
    <w:abstractNumId w:val="4"/>
  </w:num>
  <w:num w:numId="19" w16cid:durableId="11917981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220417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063899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7569412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3614301">
    <w:abstractNumId w:val="27"/>
  </w:num>
  <w:num w:numId="24" w16cid:durableId="1631856801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0224640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89960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9929999">
    <w:abstractNumId w:val="13"/>
  </w:num>
  <w:num w:numId="28" w16cid:durableId="156314531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0934974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31639867">
    <w:abstractNumId w:val="8"/>
  </w:num>
  <w:num w:numId="31" w16cid:durableId="1742756481">
    <w:abstractNumId w:val="30"/>
  </w:num>
  <w:num w:numId="32" w16cid:durableId="1298802198">
    <w:abstractNumId w:val="31"/>
  </w:num>
  <w:num w:numId="33" w16cid:durableId="1606890293">
    <w:abstractNumId w:val="28"/>
  </w:num>
  <w:num w:numId="34" w16cid:durableId="1216432994">
    <w:abstractNumId w:val="2"/>
  </w:num>
  <w:num w:numId="35" w16cid:durableId="628585384">
    <w:abstractNumId w:val="23"/>
  </w:num>
  <w:num w:numId="36" w16cid:durableId="657077565">
    <w:abstractNumId w:val="10"/>
  </w:num>
  <w:num w:numId="37" w16cid:durableId="106706155">
    <w:abstractNumId w:val="1"/>
  </w:num>
  <w:num w:numId="38" w16cid:durableId="188070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8D"/>
    <w:rsid w:val="000002D0"/>
    <w:rsid w:val="00000A9B"/>
    <w:rsid w:val="00001C62"/>
    <w:rsid w:val="00002809"/>
    <w:rsid w:val="0000316C"/>
    <w:rsid w:val="00003862"/>
    <w:rsid w:val="000055D3"/>
    <w:rsid w:val="000059D2"/>
    <w:rsid w:val="0001044A"/>
    <w:rsid w:val="000113A5"/>
    <w:rsid w:val="00011F55"/>
    <w:rsid w:val="00012291"/>
    <w:rsid w:val="00012366"/>
    <w:rsid w:val="00014C28"/>
    <w:rsid w:val="000176D6"/>
    <w:rsid w:val="00017F8A"/>
    <w:rsid w:val="00021820"/>
    <w:rsid w:val="0002209C"/>
    <w:rsid w:val="0002283F"/>
    <w:rsid w:val="0002352F"/>
    <w:rsid w:val="000247D1"/>
    <w:rsid w:val="00024AFA"/>
    <w:rsid w:val="000264E4"/>
    <w:rsid w:val="00027D90"/>
    <w:rsid w:val="0003463F"/>
    <w:rsid w:val="00035C73"/>
    <w:rsid w:val="00037389"/>
    <w:rsid w:val="00040720"/>
    <w:rsid w:val="000408D5"/>
    <w:rsid w:val="000418FE"/>
    <w:rsid w:val="00041BE0"/>
    <w:rsid w:val="00041DB4"/>
    <w:rsid w:val="00042430"/>
    <w:rsid w:val="00044E75"/>
    <w:rsid w:val="00045FB9"/>
    <w:rsid w:val="0004644D"/>
    <w:rsid w:val="00047130"/>
    <w:rsid w:val="00047AE2"/>
    <w:rsid w:val="00050F01"/>
    <w:rsid w:val="00052578"/>
    <w:rsid w:val="00052E51"/>
    <w:rsid w:val="00056A44"/>
    <w:rsid w:val="00060420"/>
    <w:rsid w:val="000606D5"/>
    <w:rsid w:val="000608D4"/>
    <w:rsid w:val="0006120A"/>
    <w:rsid w:val="00061BB0"/>
    <w:rsid w:val="00061C42"/>
    <w:rsid w:val="00063458"/>
    <w:rsid w:val="00067ED8"/>
    <w:rsid w:val="0007017C"/>
    <w:rsid w:val="00071706"/>
    <w:rsid w:val="00075C07"/>
    <w:rsid w:val="0007665A"/>
    <w:rsid w:val="00080088"/>
    <w:rsid w:val="00081CDB"/>
    <w:rsid w:val="00082F38"/>
    <w:rsid w:val="00083C0F"/>
    <w:rsid w:val="0008513F"/>
    <w:rsid w:val="000855D0"/>
    <w:rsid w:val="000856E6"/>
    <w:rsid w:val="00085A3E"/>
    <w:rsid w:val="00086282"/>
    <w:rsid w:val="00086707"/>
    <w:rsid w:val="00087C40"/>
    <w:rsid w:val="000906A5"/>
    <w:rsid w:val="00092391"/>
    <w:rsid w:val="0009442B"/>
    <w:rsid w:val="00097DF2"/>
    <w:rsid w:val="000A01F6"/>
    <w:rsid w:val="000A1F31"/>
    <w:rsid w:val="000A2E26"/>
    <w:rsid w:val="000A3667"/>
    <w:rsid w:val="000A4407"/>
    <w:rsid w:val="000A4BCB"/>
    <w:rsid w:val="000A4FB7"/>
    <w:rsid w:val="000A6542"/>
    <w:rsid w:val="000A6CAB"/>
    <w:rsid w:val="000B01AF"/>
    <w:rsid w:val="000B1437"/>
    <w:rsid w:val="000B23E9"/>
    <w:rsid w:val="000B2EAF"/>
    <w:rsid w:val="000B76FB"/>
    <w:rsid w:val="000B7B57"/>
    <w:rsid w:val="000C12C0"/>
    <w:rsid w:val="000C2CED"/>
    <w:rsid w:val="000C3CD0"/>
    <w:rsid w:val="000C3DC7"/>
    <w:rsid w:val="000C5E42"/>
    <w:rsid w:val="000C64F2"/>
    <w:rsid w:val="000C7CA1"/>
    <w:rsid w:val="000D1EC3"/>
    <w:rsid w:val="000D4738"/>
    <w:rsid w:val="000D4746"/>
    <w:rsid w:val="000D512B"/>
    <w:rsid w:val="000D6AB8"/>
    <w:rsid w:val="000E39CB"/>
    <w:rsid w:val="000E445D"/>
    <w:rsid w:val="000E480B"/>
    <w:rsid w:val="000F1C4A"/>
    <w:rsid w:val="000F3200"/>
    <w:rsid w:val="000F3A53"/>
    <w:rsid w:val="000F4120"/>
    <w:rsid w:val="000F45C1"/>
    <w:rsid w:val="000F6673"/>
    <w:rsid w:val="000F6F19"/>
    <w:rsid w:val="000F74D4"/>
    <w:rsid w:val="00101104"/>
    <w:rsid w:val="00102B45"/>
    <w:rsid w:val="00104DC4"/>
    <w:rsid w:val="001068F3"/>
    <w:rsid w:val="001079C8"/>
    <w:rsid w:val="00107FC2"/>
    <w:rsid w:val="00110938"/>
    <w:rsid w:val="001140CE"/>
    <w:rsid w:val="0011413A"/>
    <w:rsid w:val="00114EA5"/>
    <w:rsid w:val="00115754"/>
    <w:rsid w:val="00116C82"/>
    <w:rsid w:val="001203AA"/>
    <w:rsid w:val="00121A29"/>
    <w:rsid w:val="00123301"/>
    <w:rsid w:val="00125191"/>
    <w:rsid w:val="00134A46"/>
    <w:rsid w:val="001359CD"/>
    <w:rsid w:val="001360C7"/>
    <w:rsid w:val="00136C89"/>
    <w:rsid w:val="001427B7"/>
    <w:rsid w:val="00143313"/>
    <w:rsid w:val="001433CC"/>
    <w:rsid w:val="00143D59"/>
    <w:rsid w:val="00144D29"/>
    <w:rsid w:val="00146E2D"/>
    <w:rsid w:val="00147BC8"/>
    <w:rsid w:val="00147E86"/>
    <w:rsid w:val="001518E0"/>
    <w:rsid w:val="00151D73"/>
    <w:rsid w:val="00153950"/>
    <w:rsid w:val="00153AA9"/>
    <w:rsid w:val="00156B42"/>
    <w:rsid w:val="001603A3"/>
    <w:rsid w:val="00161213"/>
    <w:rsid w:val="001639ED"/>
    <w:rsid w:val="00164B79"/>
    <w:rsid w:val="00165231"/>
    <w:rsid w:val="001654E1"/>
    <w:rsid w:val="00166DE4"/>
    <w:rsid w:val="00167286"/>
    <w:rsid w:val="0016745D"/>
    <w:rsid w:val="00167DB2"/>
    <w:rsid w:val="001708DE"/>
    <w:rsid w:val="00171616"/>
    <w:rsid w:val="0017225E"/>
    <w:rsid w:val="00173637"/>
    <w:rsid w:val="0017485E"/>
    <w:rsid w:val="00174B40"/>
    <w:rsid w:val="00176CFB"/>
    <w:rsid w:val="001801C9"/>
    <w:rsid w:val="00181908"/>
    <w:rsid w:val="001838FE"/>
    <w:rsid w:val="001874DE"/>
    <w:rsid w:val="001906A0"/>
    <w:rsid w:val="00191B44"/>
    <w:rsid w:val="00192218"/>
    <w:rsid w:val="0019287C"/>
    <w:rsid w:val="00192DE2"/>
    <w:rsid w:val="00193554"/>
    <w:rsid w:val="00193EC5"/>
    <w:rsid w:val="001950DC"/>
    <w:rsid w:val="001A1236"/>
    <w:rsid w:val="001A2D1C"/>
    <w:rsid w:val="001A3312"/>
    <w:rsid w:val="001A4FB8"/>
    <w:rsid w:val="001A5C06"/>
    <w:rsid w:val="001A5DFA"/>
    <w:rsid w:val="001A6FF1"/>
    <w:rsid w:val="001B5130"/>
    <w:rsid w:val="001B7700"/>
    <w:rsid w:val="001C170A"/>
    <w:rsid w:val="001C3462"/>
    <w:rsid w:val="001C3537"/>
    <w:rsid w:val="001C39A7"/>
    <w:rsid w:val="001C3AC2"/>
    <w:rsid w:val="001C3F95"/>
    <w:rsid w:val="001C5B4F"/>
    <w:rsid w:val="001D1DF6"/>
    <w:rsid w:val="001D3B86"/>
    <w:rsid w:val="001D5155"/>
    <w:rsid w:val="001D5E48"/>
    <w:rsid w:val="001D6174"/>
    <w:rsid w:val="001E0292"/>
    <w:rsid w:val="001E141E"/>
    <w:rsid w:val="001F081E"/>
    <w:rsid w:val="001F1AE4"/>
    <w:rsid w:val="001F2391"/>
    <w:rsid w:val="001F23C9"/>
    <w:rsid w:val="001F2B7D"/>
    <w:rsid w:val="001F2E5F"/>
    <w:rsid w:val="001F55AF"/>
    <w:rsid w:val="001F65F6"/>
    <w:rsid w:val="001F7F15"/>
    <w:rsid w:val="00200086"/>
    <w:rsid w:val="00200FF6"/>
    <w:rsid w:val="00201828"/>
    <w:rsid w:val="00202592"/>
    <w:rsid w:val="002040D0"/>
    <w:rsid w:val="002042DD"/>
    <w:rsid w:val="00205C02"/>
    <w:rsid w:val="00205EDC"/>
    <w:rsid w:val="002108C0"/>
    <w:rsid w:val="002116AF"/>
    <w:rsid w:val="00211E25"/>
    <w:rsid w:val="002120CB"/>
    <w:rsid w:val="002131D9"/>
    <w:rsid w:val="00213C8A"/>
    <w:rsid w:val="0021479A"/>
    <w:rsid w:val="00214B32"/>
    <w:rsid w:val="0021673B"/>
    <w:rsid w:val="00217FA4"/>
    <w:rsid w:val="0022267A"/>
    <w:rsid w:val="00222949"/>
    <w:rsid w:val="00224EBD"/>
    <w:rsid w:val="00225244"/>
    <w:rsid w:val="00226DB4"/>
    <w:rsid w:val="00227138"/>
    <w:rsid w:val="00230BE6"/>
    <w:rsid w:val="002312F3"/>
    <w:rsid w:val="002318F1"/>
    <w:rsid w:val="002365C9"/>
    <w:rsid w:val="00237A46"/>
    <w:rsid w:val="00242687"/>
    <w:rsid w:val="00242827"/>
    <w:rsid w:val="0024439E"/>
    <w:rsid w:val="002449EB"/>
    <w:rsid w:val="002450FB"/>
    <w:rsid w:val="00245C27"/>
    <w:rsid w:val="002469D8"/>
    <w:rsid w:val="00247EE5"/>
    <w:rsid w:val="0025082F"/>
    <w:rsid w:val="00252075"/>
    <w:rsid w:val="002538A5"/>
    <w:rsid w:val="0025665D"/>
    <w:rsid w:val="002573C2"/>
    <w:rsid w:val="00257A5A"/>
    <w:rsid w:val="00261EDC"/>
    <w:rsid w:val="002639D0"/>
    <w:rsid w:val="00263DC3"/>
    <w:rsid w:val="00264544"/>
    <w:rsid w:val="00264E9B"/>
    <w:rsid w:val="002655C5"/>
    <w:rsid w:val="00267C87"/>
    <w:rsid w:val="00267D25"/>
    <w:rsid w:val="002719E6"/>
    <w:rsid w:val="00273496"/>
    <w:rsid w:val="00273EC6"/>
    <w:rsid w:val="0027519B"/>
    <w:rsid w:val="0027699A"/>
    <w:rsid w:val="00276C43"/>
    <w:rsid w:val="00277536"/>
    <w:rsid w:val="00277FD5"/>
    <w:rsid w:val="00280FFB"/>
    <w:rsid w:val="00283D25"/>
    <w:rsid w:val="00284ABF"/>
    <w:rsid w:val="00284E97"/>
    <w:rsid w:val="00285121"/>
    <w:rsid w:val="002876E2"/>
    <w:rsid w:val="00287B89"/>
    <w:rsid w:val="0029114D"/>
    <w:rsid w:val="00292252"/>
    <w:rsid w:val="00292418"/>
    <w:rsid w:val="00294932"/>
    <w:rsid w:val="00295030"/>
    <w:rsid w:val="00296620"/>
    <w:rsid w:val="002A1E0B"/>
    <w:rsid w:val="002A3131"/>
    <w:rsid w:val="002A4927"/>
    <w:rsid w:val="002A5D0C"/>
    <w:rsid w:val="002B1D79"/>
    <w:rsid w:val="002B34A1"/>
    <w:rsid w:val="002B3AF3"/>
    <w:rsid w:val="002B3CD8"/>
    <w:rsid w:val="002C2914"/>
    <w:rsid w:val="002C2CBB"/>
    <w:rsid w:val="002C6310"/>
    <w:rsid w:val="002D01A7"/>
    <w:rsid w:val="002D12D1"/>
    <w:rsid w:val="002D1A0A"/>
    <w:rsid w:val="002D263D"/>
    <w:rsid w:val="002D3BE7"/>
    <w:rsid w:val="002D45AE"/>
    <w:rsid w:val="002D57C5"/>
    <w:rsid w:val="002D6A09"/>
    <w:rsid w:val="002E07EB"/>
    <w:rsid w:val="002E20B5"/>
    <w:rsid w:val="002E3286"/>
    <w:rsid w:val="002E4C3E"/>
    <w:rsid w:val="002F017D"/>
    <w:rsid w:val="002F0C0A"/>
    <w:rsid w:val="002F2046"/>
    <w:rsid w:val="002F223B"/>
    <w:rsid w:val="002F506A"/>
    <w:rsid w:val="002F6550"/>
    <w:rsid w:val="00300FFC"/>
    <w:rsid w:val="00302066"/>
    <w:rsid w:val="003036BF"/>
    <w:rsid w:val="00303EF0"/>
    <w:rsid w:val="0030537A"/>
    <w:rsid w:val="0030732B"/>
    <w:rsid w:val="00315F92"/>
    <w:rsid w:val="00316018"/>
    <w:rsid w:val="003168D0"/>
    <w:rsid w:val="0031745C"/>
    <w:rsid w:val="0032025D"/>
    <w:rsid w:val="00320628"/>
    <w:rsid w:val="00322A83"/>
    <w:rsid w:val="00323AD4"/>
    <w:rsid w:val="00323C4B"/>
    <w:rsid w:val="00325AF1"/>
    <w:rsid w:val="00325B8F"/>
    <w:rsid w:val="00326E4B"/>
    <w:rsid w:val="00330CF0"/>
    <w:rsid w:val="00331272"/>
    <w:rsid w:val="00334A30"/>
    <w:rsid w:val="003350AC"/>
    <w:rsid w:val="00337128"/>
    <w:rsid w:val="00340E91"/>
    <w:rsid w:val="0034456F"/>
    <w:rsid w:val="00344FE5"/>
    <w:rsid w:val="00347294"/>
    <w:rsid w:val="00351F89"/>
    <w:rsid w:val="00353133"/>
    <w:rsid w:val="0035594B"/>
    <w:rsid w:val="0035615F"/>
    <w:rsid w:val="0035797E"/>
    <w:rsid w:val="00360C30"/>
    <w:rsid w:val="00360C3D"/>
    <w:rsid w:val="00360D7B"/>
    <w:rsid w:val="0036138D"/>
    <w:rsid w:val="003628D2"/>
    <w:rsid w:val="00363E7A"/>
    <w:rsid w:val="00365F47"/>
    <w:rsid w:val="00367957"/>
    <w:rsid w:val="003718F9"/>
    <w:rsid w:val="00371FEE"/>
    <w:rsid w:val="0037201F"/>
    <w:rsid w:val="003720D7"/>
    <w:rsid w:val="00372CB9"/>
    <w:rsid w:val="00373209"/>
    <w:rsid w:val="0037781F"/>
    <w:rsid w:val="00382BDC"/>
    <w:rsid w:val="00382EAB"/>
    <w:rsid w:val="00384F6D"/>
    <w:rsid w:val="0038680E"/>
    <w:rsid w:val="00394BA8"/>
    <w:rsid w:val="003955CF"/>
    <w:rsid w:val="00397FE3"/>
    <w:rsid w:val="003A0D50"/>
    <w:rsid w:val="003A2A44"/>
    <w:rsid w:val="003A3A09"/>
    <w:rsid w:val="003A6CE2"/>
    <w:rsid w:val="003A7AC9"/>
    <w:rsid w:val="003A7B7F"/>
    <w:rsid w:val="003A7CC4"/>
    <w:rsid w:val="003B1AAE"/>
    <w:rsid w:val="003B2BF9"/>
    <w:rsid w:val="003B2ECE"/>
    <w:rsid w:val="003B4B51"/>
    <w:rsid w:val="003B5D5F"/>
    <w:rsid w:val="003C0525"/>
    <w:rsid w:val="003C0EC3"/>
    <w:rsid w:val="003C1186"/>
    <w:rsid w:val="003C313C"/>
    <w:rsid w:val="003C47D9"/>
    <w:rsid w:val="003C4FE1"/>
    <w:rsid w:val="003C6BD0"/>
    <w:rsid w:val="003D03F5"/>
    <w:rsid w:val="003D32AC"/>
    <w:rsid w:val="003D3731"/>
    <w:rsid w:val="003D4C83"/>
    <w:rsid w:val="003D63EC"/>
    <w:rsid w:val="003D738A"/>
    <w:rsid w:val="003E0990"/>
    <w:rsid w:val="003E24C7"/>
    <w:rsid w:val="003E5C77"/>
    <w:rsid w:val="003E6711"/>
    <w:rsid w:val="003F11B1"/>
    <w:rsid w:val="003F1250"/>
    <w:rsid w:val="003F316A"/>
    <w:rsid w:val="003F493E"/>
    <w:rsid w:val="003F5B0E"/>
    <w:rsid w:val="003F6528"/>
    <w:rsid w:val="003F7334"/>
    <w:rsid w:val="003F761C"/>
    <w:rsid w:val="0040455B"/>
    <w:rsid w:val="00405612"/>
    <w:rsid w:val="00410353"/>
    <w:rsid w:val="004115CD"/>
    <w:rsid w:val="0041326A"/>
    <w:rsid w:val="00415600"/>
    <w:rsid w:val="00421813"/>
    <w:rsid w:val="00421A96"/>
    <w:rsid w:val="00423DFE"/>
    <w:rsid w:val="00423F36"/>
    <w:rsid w:val="0043128D"/>
    <w:rsid w:val="00431601"/>
    <w:rsid w:val="00431628"/>
    <w:rsid w:val="0043267B"/>
    <w:rsid w:val="0043339A"/>
    <w:rsid w:val="00436915"/>
    <w:rsid w:val="00440A2C"/>
    <w:rsid w:val="00440FB4"/>
    <w:rsid w:val="004419BA"/>
    <w:rsid w:val="004420DC"/>
    <w:rsid w:val="0044226B"/>
    <w:rsid w:val="0044614E"/>
    <w:rsid w:val="00446D90"/>
    <w:rsid w:val="004477E5"/>
    <w:rsid w:val="00447F6C"/>
    <w:rsid w:val="004525E9"/>
    <w:rsid w:val="004525F0"/>
    <w:rsid w:val="004541B1"/>
    <w:rsid w:val="004550C0"/>
    <w:rsid w:val="004570FA"/>
    <w:rsid w:val="00457DDC"/>
    <w:rsid w:val="0046023D"/>
    <w:rsid w:val="004602F7"/>
    <w:rsid w:val="004618D0"/>
    <w:rsid w:val="00462FB6"/>
    <w:rsid w:val="004631FA"/>
    <w:rsid w:val="004705A0"/>
    <w:rsid w:val="00474118"/>
    <w:rsid w:val="00477E2C"/>
    <w:rsid w:val="00480BDB"/>
    <w:rsid w:val="00481DB3"/>
    <w:rsid w:val="00487421"/>
    <w:rsid w:val="00487DC4"/>
    <w:rsid w:val="00490765"/>
    <w:rsid w:val="00490F82"/>
    <w:rsid w:val="004919F0"/>
    <w:rsid w:val="00491CE6"/>
    <w:rsid w:val="00492094"/>
    <w:rsid w:val="00492490"/>
    <w:rsid w:val="00493970"/>
    <w:rsid w:val="00493C63"/>
    <w:rsid w:val="00495FF9"/>
    <w:rsid w:val="004A2934"/>
    <w:rsid w:val="004A3F44"/>
    <w:rsid w:val="004A66AE"/>
    <w:rsid w:val="004A73AD"/>
    <w:rsid w:val="004A7FE6"/>
    <w:rsid w:val="004B5BF1"/>
    <w:rsid w:val="004B5E6D"/>
    <w:rsid w:val="004B6C4F"/>
    <w:rsid w:val="004B7C6B"/>
    <w:rsid w:val="004C12C3"/>
    <w:rsid w:val="004C3E15"/>
    <w:rsid w:val="004C4297"/>
    <w:rsid w:val="004C4E4F"/>
    <w:rsid w:val="004C4EA5"/>
    <w:rsid w:val="004C65F4"/>
    <w:rsid w:val="004C76DD"/>
    <w:rsid w:val="004D00F3"/>
    <w:rsid w:val="004D10AB"/>
    <w:rsid w:val="004D1DF0"/>
    <w:rsid w:val="004D31C5"/>
    <w:rsid w:val="004D45CE"/>
    <w:rsid w:val="004D5EFC"/>
    <w:rsid w:val="004D663C"/>
    <w:rsid w:val="004D66AD"/>
    <w:rsid w:val="004D7AE7"/>
    <w:rsid w:val="004E09E1"/>
    <w:rsid w:val="004E273E"/>
    <w:rsid w:val="004E2C95"/>
    <w:rsid w:val="004E692D"/>
    <w:rsid w:val="004E7D5F"/>
    <w:rsid w:val="004E7FB9"/>
    <w:rsid w:val="004F0A51"/>
    <w:rsid w:val="004F31BC"/>
    <w:rsid w:val="004F406C"/>
    <w:rsid w:val="004F451A"/>
    <w:rsid w:val="004F4533"/>
    <w:rsid w:val="004F5A22"/>
    <w:rsid w:val="004F611D"/>
    <w:rsid w:val="00502AA7"/>
    <w:rsid w:val="005045DA"/>
    <w:rsid w:val="00507E10"/>
    <w:rsid w:val="00510E9C"/>
    <w:rsid w:val="0051137A"/>
    <w:rsid w:val="0051264B"/>
    <w:rsid w:val="005126D6"/>
    <w:rsid w:val="00513BFD"/>
    <w:rsid w:val="0051443D"/>
    <w:rsid w:val="00516725"/>
    <w:rsid w:val="00516739"/>
    <w:rsid w:val="0052215B"/>
    <w:rsid w:val="00522906"/>
    <w:rsid w:val="00523C43"/>
    <w:rsid w:val="00525B00"/>
    <w:rsid w:val="005301F6"/>
    <w:rsid w:val="00530634"/>
    <w:rsid w:val="0053122D"/>
    <w:rsid w:val="0053262E"/>
    <w:rsid w:val="00532EC2"/>
    <w:rsid w:val="0053373B"/>
    <w:rsid w:val="00537734"/>
    <w:rsid w:val="00537AE7"/>
    <w:rsid w:val="00541762"/>
    <w:rsid w:val="0054638C"/>
    <w:rsid w:val="00547435"/>
    <w:rsid w:val="00550790"/>
    <w:rsid w:val="00552B04"/>
    <w:rsid w:val="00552FF8"/>
    <w:rsid w:val="005533EF"/>
    <w:rsid w:val="00553E9F"/>
    <w:rsid w:val="00555DBD"/>
    <w:rsid w:val="00555F05"/>
    <w:rsid w:val="005573FD"/>
    <w:rsid w:val="005576AD"/>
    <w:rsid w:val="005600DC"/>
    <w:rsid w:val="00560BA8"/>
    <w:rsid w:val="005612D4"/>
    <w:rsid w:val="005615C0"/>
    <w:rsid w:val="00563A40"/>
    <w:rsid w:val="00563DCB"/>
    <w:rsid w:val="00566052"/>
    <w:rsid w:val="00567151"/>
    <w:rsid w:val="005705D9"/>
    <w:rsid w:val="00570E23"/>
    <w:rsid w:val="00572446"/>
    <w:rsid w:val="00572B17"/>
    <w:rsid w:val="00572EE2"/>
    <w:rsid w:val="00573036"/>
    <w:rsid w:val="00574E8D"/>
    <w:rsid w:val="00582A2E"/>
    <w:rsid w:val="00584AE3"/>
    <w:rsid w:val="00584BF8"/>
    <w:rsid w:val="00587873"/>
    <w:rsid w:val="005908F9"/>
    <w:rsid w:val="00590F01"/>
    <w:rsid w:val="005923EB"/>
    <w:rsid w:val="0059252C"/>
    <w:rsid w:val="00592EBD"/>
    <w:rsid w:val="00595330"/>
    <w:rsid w:val="00595C2B"/>
    <w:rsid w:val="0059768E"/>
    <w:rsid w:val="00597EBA"/>
    <w:rsid w:val="005A1158"/>
    <w:rsid w:val="005A3B9A"/>
    <w:rsid w:val="005A52E3"/>
    <w:rsid w:val="005B0AFD"/>
    <w:rsid w:val="005B1E9E"/>
    <w:rsid w:val="005B2CC6"/>
    <w:rsid w:val="005B3422"/>
    <w:rsid w:val="005B3588"/>
    <w:rsid w:val="005B4061"/>
    <w:rsid w:val="005C1B75"/>
    <w:rsid w:val="005C1D04"/>
    <w:rsid w:val="005C32B9"/>
    <w:rsid w:val="005C43C4"/>
    <w:rsid w:val="005C4919"/>
    <w:rsid w:val="005D19D5"/>
    <w:rsid w:val="005D2388"/>
    <w:rsid w:val="005D2D39"/>
    <w:rsid w:val="005D371C"/>
    <w:rsid w:val="005D3737"/>
    <w:rsid w:val="005D6715"/>
    <w:rsid w:val="005D7CB0"/>
    <w:rsid w:val="005E0337"/>
    <w:rsid w:val="005E0F46"/>
    <w:rsid w:val="005E1169"/>
    <w:rsid w:val="005E37DA"/>
    <w:rsid w:val="005E3EE2"/>
    <w:rsid w:val="005E46DD"/>
    <w:rsid w:val="005E557A"/>
    <w:rsid w:val="005E67A6"/>
    <w:rsid w:val="005E68B3"/>
    <w:rsid w:val="005E6D79"/>
    <w:rsid w:val="005E7DCF"/>
    <w:rsid w:val="005F1A1D"/>
    <w:rsid w:val="005F2A86"/>
    <w:rsid w:val="005F38C1"/>
    <w:rsid w:val="005F4410"/>
    <w:rsid w:val="005F44E7"/>
    <w:rsid w:val="005F4B5B"/>
    <w:rsid w:val="005F5B91"/>
    <w:rsid w:val="005F7748"/>
    <w:rsid w:val="005F7DE1"/>
    <w:rsid w:val="00600748"/>
    <w:rsid w:val="00601765"/>
    <w:rsid w:val="00603368"/>
    <w:rsid w:val="006038A5"/>
    <w:rsid w:val="00603C35"/>
    <w:rsid w:val="00610ABE"/>
    <w:rsid w:val="0061215A"/>
    <w:rsid w:val="006121BE"/>
    <w:rsid w:val="00614874"/>
    <w:rsid w:val="00615698"/>
    <w:rsid w:val="00621596"/>
    <w:rsid w:val="00621EDB"/>
    <w:rsid w:val="0062380E"/>
    <w:rsid w:val="0062543F"/>
    <w:rsid w:val="00625BA6"/>
    <w:rsid w:val="00626D6A"/>
    <w:rsid w:val="00627E47"/>
    <w:rsid w:val="00631413"/>
    <w:rsid w:val="006326FD"/>
    <w:rsid w:val="00632992"/>
    <w:rsid w:val="00634A97"/>
    <w:rsid w:val="00635072"/>
    <w:rsid w:val="00635A3D"/>
    <w:rsid w:val="00641548"/>
    <w:rsid w:val="00641AA1"/>
    <w:rsid w:val="00647927"/>
    <w:rsid w:val="00650680"/>
    <w:rsid w:val="00655ACB"/>
    <w:rsid w:val="00655EC3"/>
    <w:rsid w:val="006572A9"/>
    <w:rsid w:val="0065759D"/>
    <w:rsid w:val="00657EC2"/>
    <w:rsid w:val="0066008D"/>
    <w:rsid w:val="00660834"/>
    <w:rsid w:val="00664379"/>
    <w:rsid w:val="00664959"/>
    <w:rsid w:val="006657B6"/>
    <w:rsid w:val="0066637F"/>
    <w:rsid w:val="00670071"/>
    <w:rsid w:val="006707F6"/>
    <w:rsid w:val="00671E5B"/>
    <w:rsid w:val="00672115"/>
    <w:rsid w:val="00672C25"/>
    <w:rsid w:val="00672C9C"/>
    <w:rsid w:val="00672EA4"/>
    <w:rsid w:val="006733D5"/>
    <w:rsid w:val="00676236"/>
    <w:rsid w:val="00680B84"/>
    <w:rsid w:val="00680BA6"/>
    <w:rsid w:val="00683A07"/>
    <w:rsid w:val="00685D65"/>
    <w:rsid w:val="006862C9"/>
    <w:rsid w:val="0068666D"/>
    <w:rsid w:val="00686683"/>
    <w:rsid w:val="00686DD7"/>
    <w:rsid w:val="006877D8"/>
    <w:rsid w:val="00694B25"/>
    <w:rsid w:val="006A0A83"/>
    <w:rsid w:val="006A1143"/>
    <w:rsid w:val="006A143F"/>
    <w:rsid w:val="006A2594"/>
    <w:rsid w:val="006A3465"/>
    <w:rsid w:val="006A37F5"/>
    <w:rsid w:val="006A4E39"/>
    <w:rsid w:val="006A5A4A"/>
    <w:rsid w:val="006A6F4D"/>
    <w:rsid w:val="006A7B45"/>
    <w:rsid w:val="006A7C85"/>
    <w:rsid w:val="006B0A24"/>
    <w:rsid w:val="006B0F49"/>
    <w:rsid w:val="006B13B1"/>
    <w:rsid w:val="006B14C7"/>
    <w:rsid w:val="006B2E14"/>
    <w:rsid w:val="006B4BC1"/>
    <w:rsid w:val="006B516E"/>
    <w:rsid w:val="006B5A4D"/>
    <w:rsid w:val="006B7E2D"/>
    <w:rsid w:val="006C548D"/>
    <w:rsid w:val="006D091F"/>
    <w:rsid w:val="006D215F"/>
    <w:rsid w:val="006D3B66"/>
    <w:rsid w:val="006D5D20"/>
    <w:rsid w:val="006D7B0A"/>
    <w:rsid w:val="006E01A4"/>
    <w:rsid w:val="006E08CB"/>
    <w:rsid w:val="006E14D8"/>
    <w:rsid w:val="006E4C4A"/>
    <w:rsid w:val="006E54B1"/>
    <w:rsid w:val="006E61DE"/>
    <w:rsid w:val="006E7625"/>
    <w:rsid w:val="006F27B8"/>
    <w:rsid w:val="006F28E1"/>
    <w:rsid w:val="006F384B"/>
    <w:rsid w:val="006F591A"/>
    <w:rsid w:val="00702D21"/>
    <w:rsid w:val="00703270"/>
    <w:rsid w:val="00711E03"/>
    <w:rsid w:val="007122A4"/>
    <w:rsid w:val="007133D0"/>
    <w:rsid w:val="007135EC"/>
    <w:rsid w:val="00714014"/>
    <w:rsid w:val="007147E7"/>
    <w:rsid w:val="00716950"/>
    <w:rsid w:val="0071750F"/>
    <w:rsid w:val="007177A4"/>
    <w:rsid w:val="00717DF6"/>
    <w:rsid w:val="00720E75"/>
    <w:rsid w:val="0072160C"/>
    <w:rsid w:val="0072271D"/>
    <w:rsid w:val="00722B68"/>
    <w:rsid w:val="00723212"/>
    <w:rsid w:val="00723F96"/>
    <w:rsid w:val="00724D77"/>
    <w:rsid w:val="00725933"/>
    <w:rsid w:val="007277B0"/>
    <w:rsid w:val="007311E7"/>
    <w:rsid w:val="00732801"/>
    <w:rsid w:val="0073352A"/>
    <w:rsid w:val="00734451"/>
    <w:rsid w:val="007347F0"/>
    <w:rsid w:val="0073524B"/>
    <w:rsid w:val="00736614"/>
    <w:rsid w:val="007369E7"/>
    <w:rsid w:val="00737BF4"/>
    <w:rsid w:val="007411A0"/>
    <w:rsid w:val="00741550"/>
    <w:rsid w:val="00741CB2"/>
    <w:rsid w:val="007429C3"/>
    <w:rsid w:val="00744332"/>
    <w:rsid w:val="0074479B"/>
    <w:rsid w:val="007454FF"/>
    <w:rsid w:val="00745599"/>
    <w:rsid w:val="007459FC"/>
    <w:rsid w:val="00745A6F"/>
    <w:rsid w:val="00745E12"/>
    <w:rsid w:val="00752488"/>
    <w:rsid w:val="00752A28"/>
    <w:rsid w:val="00753926"/>
    <w:rsid w:val="007544F7"/>
    <w:rsid w:val="00755219"/>
    <w:rsid w:val="00756068"/>
    <w:rsid w:val="00756226"/>
    <w:rsid w:val="00757118"/>
    <w:rsid w:val="00760593"/>
    <w:rsid w:val="00761223"/>
    <w:rsid w:val="0076646A"/>
    <w:rsid w:val="00770775"/>
    <w:rsid w:val="00775647"/>
    <w:rsid w:val="0077634D"/>
    <w:rsid w:val="00776C1E"/>
    <w:rsid w:val="00785E9D"/>
    <w:rsid w:val="00793753"/>
    <w:rsid w:val="00794B2C"/>
    <w:rsid w:val="00796549"/>
    <w:rsid w:val="00796833"/>
    <w:rsid w:val="0079793D"/>
    <w:rsid w:val="007A02DE"/>
    <w:rsid w:val="007A07E8"/>
    <w:rsid w:val="007A0CB0"/>
    <w:rsid w:val="007A1D51"/>
    <w:rsid w:val="007A1D54"/>
    <w:rsid w:val="007A2161"/>
    <w:rsid w:val="007A2423"/>
    <w:rsid w:val="007A3C56"/>
    <w:rsid w:val="007A3D96"/>
    <w:rsid w:val="007A5097"/>
    <w:rsid w:val="007A587F"/>
    <w:rsid w:val="007A5EA4"/>
    <w:rsid w:val="007A651A"/>
    <w:rsid w:val="007B0064"/>
    <w:rsid w:val="007B286A"/>
    <w:rsid w:val="007B2DFA"/>
    <w:rsid w:val="007B3C34"/>
    <w:rsid w:val="007B4776"/>
    <w:rsid w:val="007B5937"/>
    <w:rsid w:val="007B59DE"/>
    <w:rsid w:val="007B6D05"/>
    <w:rsid w:val="007B7DC8"/>
    <w:rsid w:val="007C0838"/>
    <w:rsid w:val="007C21D0"/>
    <w:rsid w:val="007C2CD0"/>
    <w:rsid w:val="007C4B12"/>
    <w:rsid w:val="007C4BE5"/>
    <w:rsid w:val="007D00F5"/>
    <w:rsid w:val="007D19E1"/>
    <w:rsid w:val="007D1F7D"/>
    <w:rsid w:val="007D20C2"/>
    <w:rsid w:val="007D33D4"/>
    <w:rsid w:val="007D42CD"/>
    <w:rsid w:val="007D4A3A"/>
    <w:rsid w:val="007E0D2B"/>
    <w:rsid w:val="007E1E4F"/>
    <w:rsid w:val="007E69D8"/>
    <w:rsid w:val="007F0C30"/>
    <w:rsid w:val="007F0FFE"/>
    <w:rsid w:val="007F1E34"/>
    <w:rsid w:val="007F32A5"/>
    <w:rsid w:val="007F4136"/>
    <w:rsid w:val="007F52D3"/>
    <w:rsid w:val="007F55DA"/>
    <w:rsid w:val="007F69DC"/>
    <w:rsid w:val="007F6F91"/>
    <w:rsid w:val="008017BA"/>
    <w:rsid w:val="00802299"/>
    <w:rsid w:val="00805D8E"/>
    <w:rsid w:val="00806F28"/>
    <w:rsid w:val="0080715D"/>
    <w:rsid w:val="008104D2"/>
    <w:rsid w:val="00810689"/>
    <w:rsid w:val="008115D0"/>
    <w:rsid w:val="00812332"/>
    <w:rsid w:val="00813A0A"/>
    <w:rsid w:val="008141D6"/>
    <w:rsid w:val="0081482C"/>
    <w:rsid w:val="008159ED"/>
    <w:rsid w:val="00816216"/>
    <w:rsid w:val="008164C2"/>
    <w:rsid w:val="008166EF"/>
    <w:rsid w:val="0081682E"/>
    <w:rsid w:val="008211B7"/>
    <w:rsid w:val="00821FF3"/>
    <w:rsid w:val="008235D8"/>
    <w:rsid w:val="008268AB"/>
    <w:rsid w:val="00827404"/>
    <w:rsid w:val="00827409"/>
    <w:rsid w:val="0083178F"/>
    <w:rsid w:val="008347D2"/>
    <w:rsid w:val="00834C70"/>
    <w:rsid w:val="00840E34"/>
    <w:rsid w:val="00851081"/>
    <w:rsid w:val="00852626"/>
    <w:rsid w:val="00852CEF"/>
    <w:rsid w:val="00854FC2"/>
    <w:rsid w:val="00855B53"/>
    <w:rsid w:val="0085667A"/>
    <w:rsid w:val="008608D8"/>
    <w:rsid w:val="008637C5"/>
    <w:rsid w:val="0086485A"/>
    <w:rsid w:val="008656B4"/>
    <w:rsid w:val="00866BCA"/>
    <w:rsid w:val="00866D56"/>
    <w:rsid w:val="008679B2"/>
    <w:rsid w:val="00867C1A"/>
    <w:rsid w:val="0086F932"/>
    <w:rsid w:val="008701CF"/>
    <w:rsid w:val="00871032"/>
    <w:rsid w:val="008720F5"/>
    <w:rsid w:val="00873AC5"/>
    <w:rsid w:val="00873F01"/>
    <w:rsid w:val="00873F89"/>
    <w:rsid w:val="008868F4"/>
    <w:rsid w:val="0089152F"/>
    <w:rsid w:val="00892254"/>
    <w:rsid w:val="00894489"/>
    <w:rsid w:val="00894C5B"/>
    <w:rsid w:val="008A0072"/>
    <w:rsid w:val="008A0280"/>
    <w:rsid w:val="008A02AB"/>
    <w:rsid w:val="008A0A2F"/>
    <w:rsid w:val="008A3692"/>
    <w:rsid w:val="008A5840"/>
    <w:rsid w:val="008A6B00"/>
    <w:rsid w:val="008A7FA3"/>
    <w:rsid w:val="008B16AE"/>
    <w:rsid w:val="008B1882"/>
    <w:rsid w:val="008B2912"/>
    <w:rsid w:val="008B3A15"/>
    <w:rsid w:val="008B5E0B"/>
    <w:rsid w:val="008C1325"/>
    <w:rsid w:val="008C16D9"/>
    <w:rsid w:val="008C44E7"/>
    <w:rsid w:val="008C4FAF"/>
    <w:rsid w:val="008C5723"/>
    <w:rsid w:val="008C77A6"/>
    <w:rsid w:val="008D0042"/>
    <w:rsid w:val="008D0A02"/>
    <w:rsid w:val="008D11A7"/>
    <w:rsid w:val="008D1CB0"/>
    <w:rsid w:val="008D244A"/>
    <w:rsid w:val="008D2B45"/>
    <w:rsid w:val="008D509F"/>
    <w:rsid w:val="008D7EC9"/>
    <w:rsid w:val="008E29F2"/>
    <w:rsid w:val="008E371B"/>
    <w:rsid w:val="008E4448"/>
    <w:rsid w:val="008E7AFA"/>
    <w:rsid w:val="008F01FC"/>
    <w:rsid w:val="008F0A61"/>
    <w:rsid w:val="008F1717"/>
    <w:rsid w:val="008F199B"/>
    <w:rsid w:val="008F22D3"/>
    <w:rsid w:val="008F2739"/>
    <w:rsid w:val="008F4EB5"/>
    <w:rsid w:val="008F6CF8"/>
    <w:rsid w:val="008F6D84"/>
    <w:rsid w:val="00900A48"/>
    <w:rsid w:val="00901415"/>
    <w:rsid w:val="00902BEC"/>
    <w:rsid w:val="009033F3"/>
    <w:rsid w:val="0090442D"/>
    <w:rsid w:val="0090543C"/>
    <w:rsid w:val="00906E09"/>
    <w:rsid w:val="0090723C"/>
    <w:rsid w:val="0091380C"/>
    <w:rsid w:val="00913F1C"/>
    <w:rsid w:val="009150C5"/>
    <w:rsid w:val="009155F2"/>
    <w:rsid w:val="009168C9"/>
    <w:rsid w:val="00917D8B"/>
    <w:rsid w:val="00921527"/>
    <w:rsid w:val="00922610"/>
    <w:rsid w:val="0092680C"/>
    <w:rsid w:val="0092683D"/>
    <w:rsid w:val="00926914"/>
    <w:rsid w:val="00930A59"/>
    <w:rsid w:val="00930BF1"/>
    <w:rsid w:val="00931935"/>
    <w:rsid w:val="009338AE"/>
    <w:rsid w:val="00934A9E"/>
    <w:rsid w:val="00934DEC"/>
    <w:rsid w:val="00934FDA"/>
    <w:rsid w:val="009361F6"/>
    <w:rsid w:val="009364DD"/>
    <w:rsid w:val="009367B0"/>
    <w:rsid w:val="009402D8"/>
    <w:rsid w:val="00942995"/>
    <w:rsid w:val="0094353D"/>
    <w:rsid w:val="0095345E"/>
    <w:rsid w:val="00953505"/>
    <w:rsid w:val="00955665"/>
    <w:rsid w:val="009560A7"/>
    <w:rsid w:val="00956A8F"/>
    <w:rsid w:val="00956F34"/>
    <w:rsid w:val="00960D4C"/>
    <w:rsid w:val="00964439"/>
    <w:rsid w:val="00964894"/>
    <w:rsid w:val="009662AC"/>
    <w:rsid w:val="009669DD"/>
    <w:rsid w:val="0097233E"/>
    <w:rsid w:val="00975302"/>
    <w:rsid w:val="009769A1"/>
    <w:rsid w:val="00976CC3"/>
    <w:rsid w:val="00980569"/>
    <w:rsid w:val="00980756"/>
    <w:rsid w:val="00986B5D"/>
    <w:rsid w:val="009870C8"/>
    <w:rsid w:val="00987618"/>
    <w:rsid w:val="0099378B"/>
    <w:rsid w:val="00994B98"/>
    <w:rsid w:val="00995602"/>
    <w:rsid w:val="0099776F"/>
    <w:rsid w:val="009A05B6"/>
    <w:rsid w:val="009A222B"/>
    <w:rsid w:val="009A2502"/>
    <w:rsid w:val="009A3F0A"/>
    <w:rsid w:val="009A59EE"/>
    <w:rsid w:val="009A5D79"/>
    <w:rsid w:val="009A602C"/>
    <w:rsid w:val="009B0231"/>
    <w:rsid w:val="009B06C5"/>
    <w:rsid w:val="009B2941"/>
    <w:rsid w:val="009B48C3"/>
    <w:rsid w:val="009C0376"/>
    <w:rsid w:val="009C0C8E"/>
    <w:rsid w:val="009C2692"/>
    <w:rsid w:val="009C2715"/>
    <w:rsid w:val="009C3BB7"/>
    <w:rsid w:val="009C4717"/>
    <w:rsid w:val="009C4966"/>
    <w:rsid w:val="009C4BD3"/>
    <w:rsid w:val="009C5139"/>
    <w:rsid w:val="009D0337"/>
    <w:rsid w:val="009D4224"/>
    <w:rsid w:val="009D4C5F"/>
    <w:rsid w:val="009D608D"/>
    <w:rsid w:val="009D711C"/>
    <w:rsid w:val="009D7D0A"/>
    <w:rsid w:val="009E009A"/>
    <w:rsid w:val="009E06F3"/>
    <w:rsid w:val="009E2470"/>
    <w:rsid w:val="009E5A05"/>
    <w:rsid w:val="009E5AAD"/>
    <w:rsid w:val="009E6C12"/>
    <w:rsid w:val="009F0CA2"/>
    <w:rsid w:val="009F3939"/>
    <w:rsid w:val="009F47AC"/>
    <w:rsid w:val="009F6B93"/>
    <w:rsid w:val="009F6DCF"/>
    <w:rsid w:val="009F70BA"/>
    <w:rsid w:val="009F74A0"/>
    <w:rsid w:val="00A02771"/>
    <w:rsid w:val="00A04A2E"/>
    <w:rsid w:val="00A05B81"/>
    <w:rsid w:val="00A06888"/>
    <w:rsid w:val="00A079E2"/>
    <w:rsid w:val="00A10206"/>
    <w:rsid w:val="00A116C1"/>
    <w:rsid w:val="00A12944"/>
    <w:rsid w:val="00A14DB4"/>
    <w:rsid w:val="00A14FA1"/>
    <w:rsid w:val="00A15ADF"/>
    <w:rsid w:val="00A164E0"/>
    <w:rsid w:val="00A20AA3"/>
    <w:rsid w:val="00A21CB3"/>
    <w:rsid w:val="00A22C1C"/>
    <w:rsid w:val="00A2409C"/>
    <w:rsid w:val="00A2457D"/>
    <w:rsid w:val="00A3044B"/>
    <w:rsid w:val="00A30ED3"/>
    <w:rsid w:val="00A31FFC"/>
    <w:rsid w:val="00A35212"/>
    <w:rsid w:val="00A352FD"/>
    <w:rsid w:val="00A37C32"/>
    <w:rsid w:val="00A40C55"/>
    <w:rsid w:val="00A40F67"/>
    <w:rsid w:val="00A42E7C"/>
    <w:rsid w:val="00A43A47"/>
    <w:rsid w:val="00A43F86"/>
    <w:rsid w:val="00A4568E"/>
    <w:rsid w:val="00A50CDD"/>
    <w:rsid w:val="00A54E3C"/>
    <w:rsid w:val="00A55495"/>
    <w:rsid w:val="00A5564C"/>
    <w:rsid w:val="00A55AD1"/>
    <w:rsid w:val="00A56F0A"/>
    <w:rsid w:val="00A60789"/>
    <w:rsid w:val="00A61F07"/>
    <w:rsid w:val="00A6206A"/>
    <w:rsid w:val="00A622C8"/>
    <w:rsid w:val="00A62A8E"/>
    <w:rsid w:val="00A66738"/>
    <w:rsid w:val="00A667AC"/>
    <w:rsid w:val="00A6738F"/>
    <w:rsid w:val="00A7029D"/>
    <w:rsid w:val="00A713F0"/>
    <w:rsid w:val="00A72FEC"/>
    <w:rsid w:val="00A73A1A"/>
    <w:rsid w:val="00A741A2"/>
    <w:rsid w:val="00A777EA"/>
    <w:rsid w:val="00A778A5"/>
    <w:rsid w:val="00A803B1"/>
    <w:rsid w:val="00A81616"/>
    <w:rsid w:val="00A85A0E"/>
    <w:rsid w:val="00A85EF1"/>
    <w:rsid w:val="00A8646E"/>
    <w:rsid w:val="00A8761A"/>
    <w:rsid w:val="00A877FF"/>
    <w:rsid w:val="00A90349"/>
    <w:rsid w:val="00A906D2"/>
    <w:rsid w:val="00A912FF"/>
    <w:rsid w:val="00A91A1A"/>
    <w:rsid w:val="00A928EA"/>
    <w:rsid w:val="00A9581F"/>
    <w:rsid w:val="00A97136"/>
    <w:rsid w:val="00A978BE"/>
    <w:rsid w:val="00AA0891"/>
    <w:rsid w:val="00AA331A"/>
    <w:rsid w:val="00AA5AC9"/>
    <w:rsid w:val="00AA6ABA"/>
    <w:rsid w:val="00AA709B"/>
    <w:rsid w:val="00AB15A3"/>
    <w:rsid w:val="00AB1DC4"/>
    <w:rsid w:val="00AB23BD"/>
    <w:rsid w:val="00AB42A5"/>
    <w:rsid w:val="00AB4ECF"/>
    <w:rsid w:val="00AB7E16"/>
    <w:rsid w:val="00AC0FB2"/>
    <w:rsid w:val="00AC26E6"/>
    <w:rsid w:val="00AC28BC"/>
    <w:rsid w:val="00AC333F"/>
    <w:rsid w:val="00AC4FEB"/>
    <w:rsid w:val="00AC58CB"/>
    <w:rsid w:val="00AC5FA8"/>
    <w:rsid w:val="00AC680C"/>
    <w:rsid w:val="00AC7A1D"/>
    <w:rsid w:val="00AC7BCF"/>
    <w:rsid w:val="00AD028A"/>
    <w:rsid w:val="00AD111B"/>
    <w:rsid w:val="00AD1895"/>
    <w:rsid w:val="00AD3C1A"/>
    <w:rsid w:val="00AD541B"/>
    <w:rsid w:val="00AD5DF4"/>
    <w:rsid w:val="00AD5F4A"/>
    <w:rsid w:val="00AD6DD3"/>
    <w:rsid w:val="00AD7F1A"/>
    <w:rsid w:val="00AE2910"/>
    <w:rsid w:val="00AE2F28"/>
    <w:rsid w:val="00AE4115"/>
    <w:rsid w:val="00AE5456"/>
    <w:rsid w:val="00AE560E"/>
    <w:rsid w:val="00AE5E60"/>
    <w:rsid w:val="00AE6E4B"/>
    <w:rsid w:val="00AF0790"/>
    <w:rsid w:val="00AF0B2E"/>
    <w:rsid w:val="00AF5490"/>
    <w:rsid w:val="00AF5496"/>
    <w:rsid w:val="00AF5D71"/>
    <w:rsid w:val="00AF6EA5"/>
    <w:rsid w:val="00AF7945"/>
    <w:rsid w:val="00B0398F"/>
    <w:rsid w:val="00B0586D"/>
    <w:rsid w:val="00B103A5"/>
    <w:rsid w:val="00B104C9"/>
    <w:rsid w:val="00B13CA6"/>
    <w:rsid w:val="00B14315"/>
    <w:rsid w:val="00B15429"/>
    <w:rsid w:val="00B156D3"/>
    <w:rsid w:val="00B164D1"/>
    <w:rsid w:val="00B25714"/>
    <w:rsid w:val="00B26E6B"/>
    <w:rsid w:val="00B27E9A"/>
    <w:rsid w:val="00B306D3"/>
    <w:rsid w:val="00B307B7"/>
    <w:rsid w:val="00B30C66"/>
    <w:rsid w:val="00B30E16"/>
    <w:rsid w:val="00B33113"/>
    <w:rsid w:val="00B34974"/>
    <w:rsid w:val="00B3548B"/>
    <w:rsid w:val="00B35C57"/>
    <w:rsid w:val="00B3643B"/>
    <w:rsid w:val="00B430F9"/>
    <w:rsid w:val="00B4535F"/>
    <w:rsid w:val="00B470AB"/>
    <w:rsid w:val="00B478DD"/>
    <w:rsid w:val="00B47CBB"/>
    <w:rsid w:val="00B50020"/>
    <w:rsid w:val="00B50180"/>
    <w:rsid w:val="00B50AAD"/>
    <w:rsid w:val="00B56462"/>
    <w:rsid w:val="00B56E68"/>
    <w:rsid w:val="00B57DE9"/>
    <w:rsid w:val="00B60700"/>
    <w:rsid w:val="00B6240E"/>
    <w:rsid w:val="00B62E00"/>
    <w:rsid w:val="00B6481E"/>
    <w:rsid w:val="00B64AE8"/>
    <w:rsid w:val="00B6502F"/>
    <w:rsid w:val="00B6600C"/>
    <w:rsid w:val="00B660FB"/>
    <w:rsid w:val="00B662F2"/>
    <w:rsid w:val="00B66A26"/>
    <w:rsid w:val="00B66D6D"/>
    <w:rsid w:val="00B671E8"/>
    <w:rsid w:val="00B67D8F"/>
    <w:rsid w:val="00B71C0B"/>
    <w:rsid w:val="00B7248D"/>
    <w:rsid w:val="00B75FD6"/>
    <w:rsid w:val="00B77196"/>
    <w:rsid w:val="00B77612"/>
    <w:rsid w:val="00B77EE2"/>
    <w:rsid w:val="00B800BE"/>
    <w:rsid w:val="00B82C92"/>
    <w:rsid w:val="00B839A0"/>
    <w:rsid w:val="00B846DD"/>
    <w:rsid w:val="00B8554B"/>
    <w:rsid w:val="00B878F5"/>
    <w:rsid w:val="00B87C37"/>
    <w:rsid w:val="00B902F7"/>
    <w:rsid w:val="00B91888"/>
    <w:rsid w:val="00B922FC"/>
    <w:rsid w:val="00B95175"/>
    <w:rsid w:val="00B97A82"/>
    <w:rsid w:val="00BA0496"/>
    <w:rsid w:val="00BA3797"/>
    <w:rsid w:val="00BA37E6"/>
    <w:rsid w:val="00BA4381"/>
    <w:rsid w:val="00BA4584"/>
    <w:rsid w:val="00BA67C9"/>
    <w:rsid w:val="00BA6919"/>
    <w:rsid w:val="00BB166B"/>
    <w:rsid w:val="00BB56C2"/>
    <w:rsid w:val="00BB6241"/>
    <w:rsid w:val="00BB6D3B"/>
    <w:rsid w:val="00BB7F06"/>
    <w:rsid w:val="00BC25D8"/>
    <w:rsid w:val="00BC2795"/>
    <w:rsid w:val="00BC2D5B"/>
    <w:rsid w:val="00BC2F67"/>
    <w:rsid w:val="00BC4DC8"/>
    <w:rsid w:val="00BC522F"/>
    <w:rsid w:val="00BC669C"/>
    <w:rsid w:val="00BD02F6"/>
    <w:rsid w:val="00BD0426"/>
    <w:rsid w:val="00BD65A7"/>
    <w:rsid w:val="00BD7BE8"/>
    <w:rsid w:val="00BE0BC7"/>
    <w:rsid w:val="00BE17CD"/>
    <w:rsid w:val="00BE1A00"/>
    <w:rsid w:val="00BE665B"/>
    <w:rsid w:val="00BE6F9A"/>
    <w:rsid w:val="00BE70C1"/>
    <w:rsid w:val="00BF3429"/>
    <w:rsid w:val="00BF3AAC"/>
    <w:rsid w:val="00BF52D3"/>
    <w:rsid w:val="00BF6D76"/>
    <w:rsid w:val="00C007F4"/>
    <w:rsid w:val="00C07A8D"/>
    <w:rsid w:val="00C10877"/>
    <w:rsid w:val="00C13342"/>
    <w:rsid w:val="00C145B7"/>
    <w:rsid w:val="00C1537F"/>
    <w:rsid w:val="00C15A04"/>
    <w:rsid w:val="00C2026D"/>
    <w:rsid w:val="00C21655"/>
    <w:rsid w:val="00C239FE"/>
    <w:rsid w:val="00C24090"/>
    <w:rsid w:val="00C257F8"/>
    <w:rsid w:val="00C26A9F"/>
    <w:rsid w:val="00C26C94"/>
    <w:rsid w:val="00C27EAE"/>
    <w:rsid w:val="00C311B3"/>
    <w:rsid w:val="00C316D3"/>
    <w:rsid w:val="00C32BFE"/>
    <w:rsid w:val="00C34C51"/>
    <w:rsid w:val="00C35D80"/>
    <w:rsid w:val="00C36F57"/>
    <w:rsid w:val="00C40587"/>
    <w:rsid w:val="00C41099"/>
    <w:rsid w:val="00C41156"/>
    <w:rsid w:val="00C4271A"/>
    <w:rsid w:val="00C505BA"/>
    <w:rsid w:val="00C524E5"/>
    <w:rsid w:val="00C5282D"/>
    <w:rsid w:val="00C528F2"/>
    <w:rsid w:val="00C537D3"/>
    <w:rsid w:val="00C546E9"/>
    <w:rsid w:val="00C5559E"/>
    <w:rsid w:val="00C5711E"/>
    <w:rsid w:val="00C6098B"/>
    <w:rsid w:val="00C61C5C"/>
    <w:rsid w:val="00C66044"/>
    <w:rsid w:val="00C66D95"/>
    <w:rsid w:val="00C6747B"/>
    <w:rsid w:val="00C67625"/>
    <w:rsid w:val="00C714DA"/>
    <w:rsid w:val="00C72F2A"/>
    <w:rsid w:val="00C735AC"/>
    <w:rsid w:val="00C73602"/>
    <w:rsid w:val="00C75070"/>
    <w:rsid w:val="00C7731A"/>
    <w:rsid w:val="00C77F88"/>
    <w:rsid w:val="00C80B18"/>
    <w:rsid w:val="00C82684"/>
    <w:rsid w:val="00C82F02"/>
    <w:rsid w:val="00C83881"/>
    <w:rsid w:val="00C839E5"/>
    <w:rsid w:val="00C84D81"/>
    <w:rsid w:val="00C8554C"/>
    <w:rsid w:val="00C91F8B"/>
    <w:rsid w:val="00C93E3B"/>
    <w:rsid w:val="00C944B6"/>
    <w:rsid w:val="00C97967"/>
    <w:rsid w:val="00CA25C8"/>
    <w:rsid w:val="00CA2DA7"/>
    <w:rsid w:val="00CA2E70"/>
    <w:rsid w:val="00CA30A4"/>
    <w:rsid w:val="00CA3A2C"/>
    <w:rsid w:val="00CB04E9"/>
    <w:rsid w:val="00CB0C58"/>
    <w:rsid w:val="00CB172C"/>
    <w:rsid w:val="00CB2003"/>
    <w:rsid w:val="00CB4C3A"/>
    <w:rsid w:val="00CB76ED"/>
    <w:rsid w:val="00CC01F2"/>
    <w:rsid w:val="00CC3509"/>
    <w:rsid w:val="00CC3E2B"/>
    <w:rsid w:val="00CC41BD"/>
    <w:rsid w:val="00CC604C"/>
    <w:rsid w:val="00CC725A"/>
    <w:rsid w:val="00CD0ED6"/>
    <w:rsid w:val="00CD2198"/>
    <w:rsid w:val="00CD70A8"/>
    <w:rsid w:val="00CE096C"/>
    <w:rsid w:val="00CE0E3B"/>
    <w:rsid w:val="00CE26B2"/>
    <w:rsid w:val="00CE294A"/>
    <w:rsid w:val="00CE34B5"/>
    <w:rsid w:val="00CE471A"/>
    <w:rsid w:val="00CE50DD"/>
    <w:rsid w:val="00CE752B"/>
    <w:rsid w:val="00CF2319"/>
    <w:rsid w:val="00CF2D8B"/>
    <w:rsid w:val="00CF3431"/>
    <w:rsid w:val="00CF4535"/>
    <w:rsid w:val="00CF56E7"/>
    <w:rsid w:val="00CF57AE"/>
    <w:rsid w:val="00D00E59"/>
    <w:rsid w:val="00D06902"/>
    <w:rsid w:val="00D06F61"/>
    <w:rsid w:val="00D06F69"/>
    <w:rsid w:val="00D1725B"/>
    <w:rsid w:val="00D24A4C"/>
    <w:rsid w:val="00D268C9"/>
    <w:rsid w:val="00D271AC"/>
    <w:rsid w:val="00D32F1A"/>
    <w:rsid w:val="00D35AAD"/>
    <w:rsid w:val="00D37B6B"/>
    <w:rsid w:val="00D41E40"/>
    <w:rsid w:val="00D4525D"/>
    <w:rsid w:val="00D512D2"/>
    <w:rsid w:val="00D51394"/>
    <w:rsid w:val="00D5245C"/>
    <w:rsid w:val="00D524F2"/>
    <w:rsid w:val="00D53EE5"/>
    <w:rsid w:val="00D562B1"/>
    <w:rsid w:val="00D57664"/>
    <w:rsid w:val="00D57F24"/>
    <w:rsid w:val="00D611B9"/>
    <w:rsid w:val="00D63BA1"/>
    <w:rsid w:val="00D63F31"/>
    <w:rsid w:val="00D64412"/>
    <w:rsid w:val="00D65202"/>
    <w:rsid w:val="00D70356"/>
    <w:rsid w:val="00D73DAE"/>
    <w:rsid w:val="00D740E2"/>
    <w:rsid w:val="00D76D15"/>
    <w:rsid w:val="00D778B9"/>
    <w:rsid w:val="00D80DF7"/>
    <w:rsid w:val="00D81049"/>
    <w:rsid w:val="00D81AA5"/>
    <w:rsid w:val="00D82013"/>
    <w:rsid w:val="00D833BE"/>
    <w:rsid w:val="00D84B9F"/>
    <w:rsid w:val="00D87D81"/>
    <w:rsid w:val="00D900C1"/>
    <w:rsid w:val="00D905E4"/>
    <w:rsid w:val="00D90AB9"/>
    <w:rsid w:val="00D90ACC"/>
    <w:rsid w:val="00D90DDA"/>
    <w:rsid w:val="00D964D7"/>
    <w:rsid w:val="00DA0297"/>
    <w:rsid w:val="00DA0520"/>
    <w:rsid w:val="00DA05FC"/>
    <w:rsid w:val="00DA1778"/>
    <w:rsid w:val="00DA3BB5"/>
    <w:rsid w:val="00DB1BC5"/>
    <w:rsid w:val="00DB697E"/>
    <w:rsid w:val="00DB795A"/>
    <w:rsid w:val="00DC1A73"/>
    <w:rsid w:val="00DC2F99"/>
    <w:rsid w:val="00DC3F2B"/>
    <w:rsid w:val="00DC3F2D"/>
    <w:rsid w:val="00DC402C"/>
    <w:rsid w:val="00DC4416"/>
    <w:rsid w:val="00DC5822"/>
    <w:rsid w:val="00DC7031"/>
    <w:rsid w:val="00DD0143"/>
    <w:rsid w:val="00DD0C50"/>
    <w:rsid w:val="00DD4120"/>
    <w:rsid w:val="00DD7B23"/>
    <w:rsid w:val="00DE21A8"/>
    <w:rsid w:val="00DE242F"/>
    <w:rsid w:val="00DE26C9"/>
    <w:rsid w:val="00DE3FA2"/>
    <w:rsid w:val="00DE641D"/>
    <w:rsid w:val="00DF03E1"/>
    <w:rsid w:val="00DF049B"/>
    <w:rsid w:val="00DF1DF7"/>
    <w:rsid w:val="00DF1EFF"/>
    <w:rsid w:val="00DF29A3"/>
    <w:rsid w:val="00DF39C4"/>
    <w:rsid w:val="00DF4C64"/>
    <w:rsid w:val="00DF7561"/>
    <w:rsid w:val="00DF77BA"/>
    <w:rsid w:val="00E00074"/>
    <w:rsid w:val="00E00295"/>
    <w:rsid w:val="00E00940"/>
    <w:rsid w:val="00E01955"/>
    <w:rsid w:val="00E0379F"/>
    <w:rsid w:val="00E0462E"/>
    <w:rsid w:val="00E05148"/>
    <w:rsid w:val="00E1141D"/>
    <w:rsid w:val="00E11462"/>
    <w:rsid w:val="00E12636"/>
    <w:rsid w:val="00E12DB4"/>
    <w:rsid w:val="00E148AA"/>
    <w:rsid w:val="00E14C76"/>
    <w:rsid w:val="00E155DB"/>
    <w:rsid w:val="00E16084"/>
    <w:rsid w:val="00E1610F"/>
    <w:rsid w:val="00E16F01"/>
    <w:rsid w:val="00E178F3"/>
    <w:rsid w:val="00E2363F"/>
    <w:rsid w:val="00E243C1"/>
    <w:rsid w:val="00E257C6"/>
    <w:rsid w:val="00E32A54"/>
    <w:rsid w:val="00E33D55"/>
    <w:rsid w:val="00E3542F"/>
    <w:rsid w:val="00E357B3"/>
    <w:rsid w:val="00E35AF9"/>
    <w:rsid w:val="00E40981"/>
    <w:rsid w:val="00E42B26"/>
    <w:rsid w:val="00E4525B"/>
    <w:rsid w:val="00E46FC6"/>
    <w:rsid w:val="00E5026D"/>
    <w:rsid w:val="00E53907"/>
    <w:rsid w:val="00E5471A"/>
    <w:rsid w:val="00E5635F"/>
    <w:rsid w:val="00E564F9"/>
    <w:rsid w:val="00E56531"/>
    <w:rsid w:val="00E56CC8"/>
    <w:rsid w:val="00E572BC"/>
    <w:rsid w:val="00E57773"/>
    <w:rsid w:val="00E64001"/>
    <w:rsid w:val="00E65D68"/>
    <w:rsid w:val="00E664D7"/>
    <w:rsid w:val="00E67B47"/>
    <w:rsid w:val="00E723B4"/>
    <w:rsid w:val="00E72E0F"/>
    <w:rsid w:val="00E72EE9"/>
    <w:rsid w:val="00E75CE7"/>
    <w:rsid w:val="00E76A39"/>
    <w:rsid w:val="00E77DE0"/>
    <w:rsid w:val="00E77F65"/>
    <w:rsid w:val="00E808D2"/>
    <w:rsid w:val="00E82D31"/>
    <w:rsid w:val="00E836A3"/>
    <w:rsid w:val="00E91D4B"/>
    <w:rsid w:val="00E93CAA"/>
    <w:rsid w:val="00E942B3"/>
    <w:rsid w:val="00E949DD"/>
    <w:rsid w:val="00E94E12"/>
    <w:rsid w:val="00E95737"/>
    <w:rsid w:val="00E959C4"/>
    <w:rsid w:val="00EA0D01"/>
    <w:rsid w:val="00EA1884"/>
    <w:rsid w:val="00EA1AC2"/>
    <w:rsid w:val="00EA1CFF"/>
    <w:rsid w:val="00EA2AD0"/>
    <w:rsid w:val="00EA2BAA"/>
    <w:rsid w:val="00EA393A"/>
    <w:rsid w:val="00EA437B"/>
    <w:rsid w:val="00EA7E74"/>
    <w:rsid w:val="00EB3BC7"/>
    <w:rsid w:val="00EB4E63"/>
    <w:rsid w:val="00EC2934"/>
    <w:rsid w:val="00EC2E3C"/>
    <w:rsid w:val="00EC35BC"/>
    <w:rsid w:val="00EC3E24"/>
    <w:rsid w:val="00EC4D66"/>
    <w:rsid w:val="00EC5294"/>
    <w:rsid w:val="00EC56FB"/>
    <w:rsid w:val="00EC676F"/>
    <w:rsid w:val="00ED2862"/>
    <w:rsid w:val="00ED2BB9"/>
    <w:rsid w:val="00ED3C86"/>
    <w:rsid w:val="00ED4305"/>
    <w:rsid w:val="00ED45D9"/>
    <w:rsid w:val="00ED4A4D"/>
    <w:rsid w:val="00ED4E5C"/>
    <w:rsid w:val="00ED50C8"/>
    <w:rsid w:val="00ED6698"/>
    <w:rsid w:val="00ED6700"/>
    <w:rsid w:val="00ED6C6F"/>
    <w:rsid w:val="00ED6DA6"/>
    <w:rsid w:val="00EE185A"/>
    <w:rsid w:val="00EE1E7E"/>
    <w:rsid w:val="00EE3491"/>
    <w:rsid w:val="00EE4FDF"/>
    <w:rsid w:val="00EE579C"/>
    <w:rsid w:val="00EE7C4D"/>
    <w:rsid w:val="00EE7D62"/>
    <w:rsid w:val="00EF2517"/>
    <w:rsid w:val="00EF2983"/>
    <w:rsid w:val="00EF2A23"/>
    <w:rsid w:val="00EF742B"/>
    <w:rsid w:val="00F0264D"/>
    <w:rsid w:val="00F040A1"/>
    <w:rsid w:val="00F0506E"/>
    <w:rsid w:val="00F05318"/>
    <w:rsid w:val="00F110E9"/>
    <w:rsid w:val="00F11663"/>
    <w:rsid w:val="00F13592"/>
    <w:rsid w:val="00F14650"/>
    <w:rsid w:val="00F1565C"/>
    <w:rsid w:val="00F1738A"/>
    <w:rsid w:val="00F1798E"/>
    <w:rsid w:val="00F21ECB"/>
    <w:rsid w:val="00F22C79"/>
    <w:rsid w:val="00F23C3D"/>
    <w:rsid w:val="00F23E95"/>
    <w:rsid w:val="00F2722A"/>
    <w:rsid w:val="00F27FAB"/>
    <w:rsid w:val="00F30CC0"/>
    <w:rsid w:val="00F35210"/>
    <w:rsid w:val="00F35CCE"/>
    <w:rsid w:val="00F37E41"/>
    <w:rsid w:val="00F4153C"/>
    <w:rsid w:val="00F43997"/>
    <w:rsid w:val="00F446D4"/>
    <w:rsid w:val="00F47AA9"/>
    <w:rsid w:val="00F55D54"/>
    <w:rsid w:val="00F576ED"/>
    <w:rsid w:val="00F6054A"/>
    <w:rsid w:val="00F62C0A"/>
    <w:rsid w:val="00F64E7A"/>
    <w:rsid w:val="00F6594E"/>
    <w:rsid w:val="00F66FC2"/>
    <w:rsid w:val="00F67467"/>
    <w:rsid w:val="00F70CFD"/>
    <w:rsid w:val="00F72040"/>
    <w:rsid w:val="00F7542E"/>
    <w:rsid w:val="00F7605B"/>
    <w:rsid w:val="00F760A1"/>
    <w:rsid w:val="00F76180"/>
    <w:rsid w:val="00F77338"/>
    <w:rsid w:val="00F81B4E"/>
    <w:rsid w:val="00F829D8"/>
    <w:rsid w:val="00F83F03"/>
    <w:rsid w:val="00F842DA"/>
    <w:rsid w:val="00F84911"/>
    <w:rsid w:val="00F85986"/>
    <w:rsid w:val="00F86ED4"/>
    <w:rsid w:val="00F9549F"/>
    <w:rsid w:val="00F95799"/>
    <w:rsid w:val="00F96DB4"/>
    <w:rsid w:val="00F97329"/>
    <w:rsid w:val="00FA04BC"/>
    <w:rsid w:val="00FA06ED"/>
    <w:rsid w:val="00FA0923"/>
    <w:rsid w:val="00FA3A4C"/>
    <w:rsid w:val="00FA611B"/>
    <w:rsid w:val="00FA6BF0"/>
    <w:rsid w:val="00FA7B51"/>
    <w:rsid w:val="00FB2493"/>
    <w:rsid w:val="00FB311A"/>
    <w:rsid w:val="00FB38D6"/>
    <w:rsid w:val="00FB42F4"/>
    <w:rsid w:val="00FC0FBF"/>
    <w:rsid w:val="00FC218B"/>
    <w:rsid w:val="00FD2A78"/>
    <w:rsid w:val="00FD336B"/>
    <w:rsid w:val="00FD411E"/>
    <w:rsid w:val="00FE0ECC"/>
    <w:rsid w:val="00FE2EF8"/>
    <w:rsid w:val="00FE3889"/>
    <w:rsid w:val="00FE4A27"/>
    <w:rsid w:val="00FE6C47"/>
    <w:rsid w:val="00FE7030"/>
    <w:rsid w:val="00FF0660"/>
    <w:rsid w:val="00FF184F"/>
    <w:rsid w:val="00FF3D9A"/>
    <w:rsid w:val="00FF4263"/>
    <w:rsid w:val="00FF7615"/>
    <w:rsid w:val="00FF7A72"/>
    <w:rsid w:val="00FF7CBB"/>
    <w:rsid w:val="68E79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4A9B6"/>
  <w15:docId w15:val="{023EDFC0-D719-413B-A240-BC8C5465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4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76180"/>
    <w:rPr>
      <w:rFonts w:ascii="Arial" w:eastAsia="Times New Roman" w:hAnsi="Arial" w:cs="Times New Roman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93753"/>
    <w:pPr>
      <w:keepNext/>
      <w:keepLines/>
      <w:spacing w:before="360" w:after="120"/>
      <w:outlineLvl w:val="0"/>
    </w:pPr>
    <w:rPr>
      <w:rFonts w:ascii="ES Build Neutral" w:eastAsiaTheme="majorEastAsia" w:hAnsi="ES Build Neutral" w:cstheme="majorBidi"/>
      <w:b/>
      <w:sz w:val="28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B5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02AA7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2AA7"/>
  </w:style>
  <w:style w:type="paragraph" w:styleId="Fuzeile">
    <w:name w:val="footer"/>
    <w:basedOn w:val="Standard"/>
    <w:link w:val="FuzeileZchn"/>
    <w:uiPriority w:val="99"/>
    <w:unhideWhenUsed/>
    <w:rsid w:val="00502AA7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2AA7"/>
  </w:style>
  <w:style w:type="paragraph" w:customStyle="1" w:styleId="Standard1">
    <w:name w:val="Standard1"/>
    <w:rsid w:val="007D42CD"/>
    <w:pPr>
      <w:spacing w:after="0" w:line="264" w:lineRule="auto"/>
    </w:pPr>
    <w:rPr>
      <w:rFonts w:ascii="Arial" w:eastAsia="Arial" w:hAnsi="Arial" w:cs="Arial"/>
      <w:lang w:eastAsia="de-DE"/>
    </w:rPr>
  </w:style>
  <w:style w:type="paragraph" w:customStyle="1" w:styleId="Absenderleiste">
    <w:name w:val="Absenderleiste"/>
    <w:basedOn w:val="Standard"/>
    <w:rsid w:val="002A1E0B"/>
    <w:pPr>
      <w:framePr w:w="2013" w:vSpace="284" w:wrap="around" w:vAnchor="page" w:hAnchor="page" w:x="9470" w:y="3346"/>
      <w:spacing w:line="200" w:lineRule="exact"/>
    </w:pPr>
    <w:rPr>
      <w:sz w:val="14"/>
      <w:szCs w:val="14"/>
    </w:rPr>
  </w:style>
  <w:style w:type="paragraph" w:styleId="Listenabsatz">
    <w:name w:val="List Paragraph"/>
    <w:basedOn w:val="Standard"/>
    <w:link w:val="ListenabsatzZchn"/>
    <w:uiPriority w:val="34"/>
    <w:qFormat/>
    <w:rsid w:val="007B0064"/>
    <w:pPr>
      <w:ind w:left="720"/>
      <w:contextualSpacing/>
    </w:pPr>
  </w:style>
  <w:style w:type="character" w:customStyle="1" w:styleId="fontstyle01">
    <w:name w:val="fontstyle01"/>
    <w:basedOn w:val="Absatz-Standardschriftart"/>
    <w:rsid w:val="007D33D4"/>
    <w:rPr>
      <w:rFonts w:ascii="Montserrat" w:hAnsi="Montserra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bsatz-Standardschriftart"/>
    <w:rsid w:val="007D33D4"/>
    <w:rPr>
      <w:rFonts w:ascii="Montserrat SemiBold" w:hAnsi="Montserrat SemiBold" w:hint="default"/>
      <w:b/>
      <w:bCs/>
      <w:i w:val="0"/>
      <w:iCs w:val="0"/>
      <w:color w:val="000000"/>
      <w:sz w:val="22"/>
      <w:szCs w:val="22"/>
    </w:rPr>
  </w:style>
  <w:style w:type="paragraph" w:styleId="berarbeitung">
    <w:name w:val="Revision"/>
    <w:hidden/>
    <w:uiPriority w:val="99"/>
    <w:semiHidden/>
    <w:rsid w:val="00670071"/>
    <w:p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700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70071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70071"/>
    <w:rPr>
      <w:rFonts w:ascii="Arial" w:eastAsia="Times New Roman" w:hAnsi="Arial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700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70071"/>
    <w:rPr>
      <w:rFonts w:ascii="Arial" w:eastAsia="Times New Roman" w:hAnsi="Arial" w:cs="Times New Roman"/>
      <w:b/>
      <w:bCs/>
      <w:sz w:val="20"/>
      <w:szCs w:val="20"/>
      <w:lang w:eastAsia="de-DE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72EE2"/>
    <w:rPr>
      <w:rFonts w:ascii="Arial" w:eastAsia="Times New Roman" w:hAnsi="Arial" w:cs="Times New Roman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CE294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E294A"/>
    <w:rPr>
      <w:color w:val="605E5C"/>
      <w:shd w:val="clear" w:color="auto" w:fill="E1DFDD"/>
    </w:rPr>
  </w:style>
  <w:style w:type="table" w:styleId="TabellemithellemGitternetz">
    <w:name w:val="Grid Table Light"/>
    <w:basedOn w:val="NormaleTabelle"/>
    <w:uiPriority w:val="40"/>
    <w:rsid w:val="000701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D740E2"/>
    <w:rPr>
      <w:color w:val="954F72" w:themeColor="followedHyperlink"/>
      <w:u w:val="single"/>
    </w:rPr>
  </w:style>
  <w:style w:type="character" w:customStyle="1" w:styleId="lrzxr">
    <w:name w:val="lrzxr"/>
    <w:basedOn w:val="Absatz-Standardschriftart"/>
    <w:rsid w:val="00421813"/>
  </w:style>
  <w:style w:type="paragraph" w:styleId="KeinLeerraum">
    <w:name w:val="No Spacing"/>
    <w:uiPriority w:val="1"/>
    <w:qFormat/>
    <w:rsid w:val="00D900C1"/>
    <w:pPr>
      <w:spacing w:after="0" w:line="240" w:lineRule="auto"/>
      <w:ind w:left="737" w:right="680"/>
    </w:pPr>
    <w:rPr>
      <w:rFonts w:ascii="Verdana" w:hAnsi="Verdana"/>
      <w:sz w:val="20"/>
    </w:rPr>
  </w:style>
  <w:style w:type="character" w:styleId="Platzhaltertext">
    <w:name w:val="Placeholder Text"/>
    <w:basedOn w:val="Absatz-Standardschriftart"/>
    <w:uiPriority w:val="99"/>
    <w:semiHidden/>
    <w:rsid w:val="00F05318"/>
    <w:rPr>
      <w:color w:val="666666"/>
    </w:rPr>
  </w:style>
  <w:style w:type="table" w:styleId="Gitternetztabelle4Akzent6">
    <w:name w:val="Grid Table 4 Accent 6"/>
    <w:basedOn w:val="NormaleTabelle"/>
    <w:uiPriority w:val="49"/>
    <w:rsid w:val="00F0531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4Akzent3">
    <w:name w:val="Grid Table 4 Accent 3"/>
    <w:basedOn w:val="NormaleTabelle"/>
    <w:uiPriority w:val="49"/>
    <w:rsid w:val="00F0531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793753"/>
    <w:rPr>
      <w:rFonts w:ascii="ES Build Neutral" w:eastAsiaTheme="majorEastAsia" w:hAnsi="ES Build Neutral" w:cstheme="majorBidi"/>
      <w:b/>
      <w:sz w:val="28"/>
      <w:szCs w:val="32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B48C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1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5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ryNeumann\empact%20GmbH\Empact%20-%20Dokumente\01.%20Organisation\02.%20Marketing%20&amp;%20Communication\WORD%20-%20Vorlagen\empact%20GmbH\Personalisierte%20Vorlagen%20BRIEF\20230323_Vorlage_Brief%20-%20Harry%20Neuman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498E0119994DB7377AB56125FF62" ma:contentTypeVersion="24" ma:contentTypeDescription="Ein neues Dokument erstellen." ma:contentTypeScope="" ma:versionID="48d66fd1018b3d102281f2d797ea50bb">
  <xsd:schema xmlns:xsd="http://www.w3.org/2001/XMLSchema" xmlns:xs="http://www.w3.org/2001/XMLSchema" xmlns:p="http://schemas.microsoft.com/office/2006/metadata/properties" xmlns:ns2="78783e5a-0400-46bc-96c4-3a7409ce1f04" xmlns:ns3="403ab97b-a816-4cd2-b2ce-36bc49ec88fe" targetNamespace="http://schemas.microsoft.com/office/2006/metadata/properties" ma:root="true" ma:fieldsID="9d82d412494fdcc393fd5509c5fc1f21" ns2:_="" ns3:_="">
    <xsd:import namespace="78783e5a-0400-46bc-96c4-3a7409ce1f04"/>
    <xsd:import namespace="403ab97b-a816-4cd2-b2ce-36bc49ec88fe"/>
    <xsd:element name="properties">
      <xsd:complexType>
        <xsd:sequence>
          <xsd:element name="documentManagement">
            <xsd:complexType>
              <xsd:all>
                <xsd:element ref="ns2:Dokumentenart" minOccurs="0"/>
                <xsd:element ref="ns2:DatumE_x002d_Mail" minOccurs="0"/>
                <xsd:element ref="ns2:InhaltE_x002d_Mai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Status" minOccurs="0"/>
                <xsd:element ref="ns2:offeneFrag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83e5a-0400-46bc-96c4-3a7409ce1f04" elementFormDefault="qualified">
    <xsd:import namespace="http://schemas.microsoft.com/office/2006/documentManagement/types"/>
    <xsd:import namespace="http://schemas.microsoft.com/office/infopath/2007/PartnerControls"/>
    <xsd:element name="Dokumentenart" ma:index="1" nillable="true" ma:displayName="Dokumentenart" ma:format="Dropdown" ma:internalName="Dokumentenart" ma:readOnly="false">
      <xsd:simpleType>
        <xsd:restriction base="dms:Text">
          <xsd:maxLength value="255"/>
        </xsd:restriction>
      </xsd:simpleType>
    </xsd:element>
    <xsd:element name="DatumE_x002d_Mail" ma:index="2" nillable="true" ma:displayName="Datum Dokument_Mail" ma:description="Wann wurde die Mail versendet" ma:format="DateOnly" ma:internalName="DatumE_x002d_Mail">
      <xsd:simpleType>
        <xsd:restriction base="dms:DateTime"/>
      </xsd:simpleType>
    </xsd:element>
    <xsd:element name="InhaltE_x002d_Mail" ma:index="3" nillable="true" ma:displayName="Inhalt" ma:description="kurze Stichpunkte um Inhalt" ma:format="Dropdown" ma:internalName="InhaltE_x002d_Mail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0d6c90a-6246-4065-9f23-62b3eef99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0" nillable="true" ma:displayName="Location" ma:hidden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2" nillable="true" ma:displayName="Status Unterschrift" ma:hidden="true" ma:internalName="Status_x0020_Unterschrift" ma:readOnly="fals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4" nillable="true" ma:displayName="Status" ma:format="Dropdown" ma:hidden="true" ma:internalName="Status" ma:readOnly="false">
      <xsd:simpleType>
        <xsd:restriction base="dms:Text">
          <xsd:maxLength value="255"/>
        </xsd:restriction>
      </xsd:simpleType>
    </xsd:element>
    <xsd:element name="offeneFragen" ma:index="28" nillable="true" ma:displayName="offene Fragen" ma:description="Interne Fragen zur Klärung des Ablaufs" ma:format="Dropdown" ma:internalName="offeneFragen">
      <xsd:simpleType>
        <xsd:restriction base="dms:Note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ab97b-a816-4cd2-b2ce-36bc49ec88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057ed5-25df-4b15-b7c9-223694b5793f}" ma:internalName="TaxCatchAll" ma:readOnly="false" ma:showField="CatchAllData" ma:web="403ab97b-a816-4cd2-b2ce-36bc49ec88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783e5a-0400-46bc-96c4-3a7409ce1f04">
      <Terms xmlns="http://schemas.microsoft.com/office/infopath/2007/PartnerControls"/>
    </lcf76f155ced4ddcb4097134ff3c332f>
    <TaxCatchAll xmlns="403ab97b-a816-4cd2-b2ce-36bc49ec88fe" xsi:nil="true"/>
    <SharedWithUsers xmlns="403ab97b-a816-4cd2-b2ce-36bc49ec88fe">
      <UserInfo>
        <DisplayName>Rafael Wilke</DisplayName>
        <AccountId>11</AccountId>
        <AccountType/>
      </UserInfo>
      <UserInfo>
        <DisplayName>Daniel Fischer</DisplayName>
        <AccountId>14</AccountId>
        <AccountType/>
      </UserInfo>
      <UserInfo>
        <DisplayName>Sebastian Rühl</DisplayName>
        <AccountId>16</AccountId>
        <AccountType/>
      </UserInfo>
      <UserInfo>
        <DisplayName>Thomas Rölfs</DisplayName>
        <AccountId>13</AccountId>
        <AccountType/>
      </UserInfo>
      <UserInfo>
        <DisplayName>Stefan Scherz</DisplayName>
        <AccountId>23</AccountId>
        <AccountType/>
      </UserInfo>
      <UserInfo>
        <DisplayName>Anne-Christine Lueg</DisplayName>
        <AccountId>210</AccountId>
        <AccountType/>
      </UserInfo>
      <UserInfo>
        <DisplayName>Tim Fletschinger</DisplayName>
        <AccountId>69</AccountId>
        <AccountType/>
      </UserInfo>
      <UserInfo>
        <DisplayName>Andreas Odenkirchen Lisboa</DisplayName>
        <AccountId>1056</AccountId>
        <AccountType/>
      </UserInfo>
    </SharedWithUsers>
    <_Flow_SignoffStatus xmlns="78783e5a-0400-46bc-96c4-3a7409ce1f04" xsi:nil="true"/>
    <Status xmlns="78783e5a-0400-46bc-96c4-3a7409ce1f04" xsi:nil="true"/>
    <offeneFragen xmlns="78783e5a-0400-46bc-96c4-3a7409ce1f04" xsi:nil="true"/>
    <DatumE_x002d_Mail xmlns="78783e5a-0400-46bc-96c4-3a7409ce1f04" xsi:nil="true"/>
    <InhaltE_x002d_Mail xmlns="78783e5a-0400-46bc-96c4-3a7409ce1f04" xsi:nil="true"/>
    <Dokumentenart xmlns="78783e5a-0400-46bc-96c4-3a7409ce1f04" xsi:nil="true"/>
  </documentManagement>
</p:properties>
</file>

<file path=customXml/itemProps1.xml><?xml version="1.0" encoding="utf-8"?>
<ds:datastoreItem xmlns:ds="http://schemas.openxmlformats.org/officeDocument/2006/customXml" ds:itemID="{884FC5AD-8655-4319-A61E-D097D1685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0DEC05-9089-416E-A2CA-B3C2ECEC9439}"/>
</file>

<file path=customXml/itemProps3.xml><?xml version="1.0" encoding="utf-8"?>
<ds:datastoreItem xmlns:ds="http://schemas.openxmlformats.org/officeDocument/2006/customXml" ds:itemID="{63A5A108-3139-4983-A0F3-0E36D90799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5833D2-F1C1-466B-AF31-D699033CB924}">
  <ds:schemaRefs>
    <ds:schemaRef ds:uri="http://schemas.microsoft.com/office/2006/metadata/properties"/>
    <ds:schemaRef ds:uri="http://schemas.microsoft.com/office/infopath/2007/PartnerControls"/>
    <ds:schemaRef ds:uri="78783e5a-0400-46bc-96c4-3a7409ce1f04"/>
    <ds:schemaRef ds:uri="403ab97b-a816-4cd2-b2ce-36bc49ec88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20230323_Vorlage_Brief - Harry Neumann.dotx</Template>
  <TotalTime>0</TotalTime>
  <Pages>4</Pages>
  <Words>144</Words>
  <Characters>914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Neumann</dc:creator>
  <cp:keywords/>
  <dc:description/>
  <cp:lastModifiedBy>Tim Fletschinger</cp:lastModifiedBy>
  <cp:revision>75</cp:revision>
  <cp:lastPrinted>2023-11-22T13:27:00Z</cp:lastPrinted>
  <dcterms:created xsi:type="dcterms:W3CDTF">2023-11-28T14:20:00Z</dcterms:created>
  <dcterms:modified xsi:type="dcterms:W3CDTF">2025-11-25T12:38:00Z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0x010100D8C6498E0119994DB7377AB56125FF62</vt:lpwstr>
  </property>
  <property fmtid="{D5CDD505-2E9C-101B-9397-08002B2CF9AE}" pid="3" name="Order">
    <vt:r8>390500</vt:r8>
  </property>
  <property fmtid="{D5CDD505-2E9C-101B-9397-08002B2CF9AE}" pid="4" name="MediaServiceImageTags">
    <vt:lpwstr/>
  </property>
</Properties>
</file>